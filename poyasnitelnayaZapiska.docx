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101504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101504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101504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101504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101504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7970C419" w14:textId="77777777" w:rsidR="00E134F6" w:rsidRDefault="00032146" w:rsidP="00101504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</w:p>
          <w:p w14:paraId="46DBE78E" w14:textId="7A11441B" w:rsidR="00032146" w:rsidRDefault="00E134F6" w:rsidP="00101504">
            <w:pPr>
              <w:pStyle w:val="a0"/>
              <w:ind w:firstLine="0"/>
              <w:jc w:val="center"/>
            </w:pPr>
            <w: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101504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101504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101504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101504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101504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101504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101504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101504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101504">
        <w:trPr>
          <w:trHeight w:val="949"/>
        </w:trPr>
        <w:tc>
          <w:tcPr>
            <w:tcW w:w="10477" w:type="dxa"/>
            <w:gridSpan w:val="7"/>
          </w:tcPr>
          <w:p w14:paraId="1E7C63E8" w14:textId="6E3C31E3" w:rsidR="00032146" w:rsidRPr="002D1A83" w:rsidRDefault="002D1A83" w:rsidP="002D1A83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Разработка программного обеспечения для планирования модельных экспериментов</w:t>
            </w:r>
          </w:p>
        </w:tc>
      </w:tr>
      <w:tr w:rsidR="00032146" w14:paraId="6161CD7A" w14:textId="77777777" w:rsidTr="00101504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032146" w:rsidRPr="004001FD" w:rsidRDefault="00032146" w:rsidP="00101504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032146" w14:paraId="31BC63A1" w14:textId="77777777" w:rsidTr="00101504">
        <w:trPr>
          <w:trHeight w:val="399"/>
        </w:trPr>
        <w:tc>
          <w:tcPr>
            <w:tcW w:w="10477" w:type="dxa"/>
            <w:gridSpan w:val="7"/>
          </w:tcPr>
          <w:p w14:paraId="00149C4A" w14:textId="59DAAF2B" w:rsidR="00032146" w:rsidRPr="006F3777" w:rsidRDefault="00032146" w:rsidP="00101504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2D1A83">
              <w:t>.</w:t>
            </w:r>
            <w:r w:rsidR="00827B62" w:rsidRPr="002D1A83">
              <w:t xml:space="preserve"> </w:t>
            </w:r>
            <w:r w:rsidR="002D1A83" w:rsidRPr="002D1A83">
              <w:t>5</w:t>
            </w:r>
            <w:r w:rsidR="00BD6C06">
              <w:t>24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</w:p>
        </w:tc>
      </w:tr>
      <w:tr w:rsidR="00032146" w14:paraId="70100C14" w14:textId="77777777" w:rsidTr="00101504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101504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101504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101504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101504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101504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101504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101504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101504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101504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ECABFE4" w:rsidR="00032146" w:rsidRPr="00915235" w:rsidRDefault="00032146" w:rsidP="00101504">
            <w:pPr>
              <w:pStyle w:val="a0"/>
              <w:ind w:firstLine="0"/>
            </w:pPr>
            <w:r>
              <w:t xml:space="preserve">Студент группы </w:t>
            </w:r>
            <w:r w:rsidR="007F2368">
              <w:t xml:space="preserve"> 24</w:t>
            </w:r>
            <w:r w:rsidR="00062E24">
              <w:t>ИСП</w:t>
            </w:r>
            <w:r w:rsidR="00062E24" w:rsidRPr="002D1A83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101504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740215D9" w:rsidR="00032146" w:rsidRPr="00F55492" w:rsidRDefault="002D1A83" w:rsidP="00101504">
            <w:pPr>
              <w:pStyle w:val="a0"/>
              <w:ind w:firstLine="0"/>
            </w:pPr>
            <w:r w:rsidRPr="002D1A83">
              <w:t>В.А. Запускалов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10150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101504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101504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101504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101504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101504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6"/>
        <w:gridCol w:w="2379"/>
      </w:tblGrid>
      <w:tr w:rsidR="005A29B8" w14:paraId="2A7A23BB" w14:textId="77777777" w:rsidTr="00101504">
        <w:trPr>
          <w:trHeight w:val="837"/>
          <w:jc w:val="right"/>
        </w:trPr>
        <w:tc>
          <w:tcPr>
            <w:tcW w:w="4647" w:type="dxa"/>
            <w:gridSpan w:val="2"/>
          </w:tcPr>
          <w:p w14:paraId="2B086B45" w14:textId="77777777" w:rsidR="005A29B8" w:rsidRPr="005A29B8" w:rsidRDefault="005A29B8" w:rsidP="00101504">
            <w:pPr>
              <w:rPr>
                <w:sz w:val="24"/>
                <w:szCs w:val="24"/>
              </w:rPr>
            </w:pPr>
            <w:r w:rsidRPr="005A29B8">
              <w:rPr>
                <w:sz w:val="24"/>
                <w:szCs w:val="24"/>
              </w:rPr>
              <w:lastRenderedPageBreak/>
              <w:t xml:space="preserve">Утверждаю </w:t>
            </w:r>
          </w:p>
          <w:p w14:paraId="7D07F36E" w14:textId="77777777" w:rsidR="005A29B8" w:rsidRPr="005A29B8" w:rsidRDefault="005A29B8" w:rsidP="00101504">
            <w:pPr>
              <w:rPr>
                <w:sz w:val="24"/>
                <w:szCs w:val="24"/>
              </w:rPr>
            </w:pPr>
            <w:r w:rsidRPr="005A29B8">
              <w:rPr>
                <w:sz w:val="24"/>
                <w:szCs w:val="24"/>
              </w:rPr>
              <w:t xml:space="preserve">председатель ПЦК дисциплин профессионального цикла </w:t>
            </w:r>
          </w:p>
          <w:p w14:paraId="3512BA19" w14:textId="77777777" w:rsidR="005A29B8" w:rsidRPr="00492AB5" w:rsidRDefault="005A29B8" w:rsidP="00101504">
            <w:pPr>
              <w:tabs>
                <w:tab w:val="right" w:pos="5199"/>
              </w:tabs>
              <w:rPr>
                <w:sz w:val="16"/>
                <w:szCs w:val="16"/>
              </w:rPr>
            </w:pPr>
          </w:p>
        </w:tc>
      </w:tr>
      <w:tr w:rsidR="005A29B8" w14:paraId="5A09EA78" w14:textId="77777777" w:rsidTr="00101504">
        <w:trPr>
          <w:trHeight w:val="535"/>
          <w:jc w:val="right"/>
        </w:trPr>
        <w:tc>
          <w:tcPr>
            <w:tcW w:w="2268" w:type="dxa"/>
            <w:hideMark/>
          </w:tcPr>
          <w:p w14:paraId="2AB97DD3" w14:textId="77777777" w:rsidR="005A29B8" w:rsidRDefault="005A29B8" w:rsidP="00101504">
            <w:pPr>
              <w:tabs>
                <w:tab w:val="right" w:pos="2335"/>
              </w:tabs>
            </w:pPr>
            <w:r>
              <w:t>________________</w:t>
            </w:r>
            <w:r>
              <w:tab/>
            </w:r>
          </w:p>
          <w:p w14:paraId="291CC6AB" w14:textId="77777777" w:rsidR="005A29B8" w:rsidRDefault="005A29B8" w:rsidP="00101504">
            <w:pPr>
              <w:rPr>
                <w:highlight w:val="yellow"/>
              </w:rPr>
            </w:pPr>
            <w:r>
              <w:rPr>
                <w:sz w:val="16"/>
                <w:szCs w:val="16"/>
              </w:rPr>
              <w:t xml:space="preserve">                        подпись</w:t>
            </w:r>
          </w:p>
        </w:tc>
        <w:tc>
          <w:tcPr>
            <w:tcW w:w="2379" w:type="dxa"/>
          </w:tcPr>
          <w:p w14:paraId="4FFE5EBE" w14:textId="77777777" w:rsidR="005A29B8" w:rsidRPr="005A29B8" w:rsidRDefault="005A29B8" w:rsidP="00101504">
            <w:pPr>
              <w:rPr>
                <w:sz w:val="24"/>
                <w:szCs w:val="24"/>
                <w:u w:val="single"/>
              </w:rPr>
            </w:pPr>
            <w:r w:rsidRPr="005A29B8">
              <w:rPr>
                <w:sz w:val="24"/>
                <w:szCs w:val="24"/>
                <w:u w:val="single"/>
              </w:rPr>
              <w:t>А.Н. Макатаева</w:t>
            </w:r>
          </w:p>
          <w:p w14:paraId="6C8589F2" w14:textId="77777777" w:rsidR="005A29B8" w:rsidRPr="005A29B8" w:rsidRDefault="005A29B8" w:rsidP="00101504">
            <w:pPr>
              <w:jc w:val="center"/>
              <w:rPr>
                <w:sz w:val="24"/>
                <w:szCs w:val="24"/>
              </w:rPr>
            </w:pPr>
          </w:p>
        </w:tc>
      </w:tr>
      <w:tr w:rsidR="005A29B8" w:rsidRPr="005A29B8" w14:paraId="25596DE4" w14:textId="77777777" w:rsidTr="00101504">
        <w:trPr>
          <w:trHeight w:val="263"/>
          <w:jc w:val="right"/>
        </w:trPr>
        <w:tc>
          <w:tcPr>
            <w:tcW w:w="4647" w:type="dxa"/>
            <w:gridSpan w:val="2"/>
            <w:hideMark/>
          </w:tcPr>
          <w:p w14:paraId="4974EA9D" w14:textId="77777777" w:rsidR="005A29B8" w:rsidRPr="005A29B8" w:rsidRDefault="005A29B8" w:rsidP="00101504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5A29B8">
              <w:rPr>
                <w:sz w:val="24"/>
                <w:szCs w:val="24"/>
              </w:rPr>
              <w:t>«____»  _________________    2026 г.</w:t>
            </w:r>
          </w:p>
        </w:tc>
      </w:tr>
    </w:tbl>
    <w:p w14:paraId="72D98A08" w14:textId="77777777" w:rsidR="005A29B8" w:rsidRPr="005A29B8" w:rsidRDefault="005A29B8" w:rsidP="00492AB5">
      <w:pPr>
        <w:spacing w:after="0" w:line="360" w:lineRule="auto"/>
        <w:rPr>
          <w:sz w:val="24"/>
          <w:szCs w:val="24"/>
        </w:rPr>
      </w:pPr>
      <w:r w:rsidRPr="005A29B8">
        <w:rPr>
          <w:sz w:val="24"/>
          <w:szCs w:val="24"/>
        </w:rPr>
        <w:t xml:space="preserve"> </w:t>
      </w:r>
      <w:r w:rsidRPr="005A29B8">
        <w:rPr>
          <w:sz w:val="24"/>
          <w:szCs w:val="24"/>
        </w:rPr>
        <w:tab/>
      </w:r>
      <w:r w:rsidRPr="005A29B8">
        <w:rPr>
          <w:sz w:val="24"/>
          <w:szCs w:val="24"/>
        </w:rPr>
        <w:tab/>
      </w:r>
      <w:r w:rsidRPr="005A29B8">
        <w:rPr>
          <w:sz w:val="24"/>
          <w:szCs w:val="24"/>
        </w:rPr>
        <w:tab/>
      </w:r>
      <w:r w:rsidRPr="005A29B8">
        <w:rPr>
          <w:sz w:val="24"/>
          <w:szCs w:val="24"/>
        </w:rPr>
        <w:tab/>
        <w:t xml:space="preserve">                                   </w:t>
      </w:r>
      <w:r w:rsidRPr="005A29B8">
        <w:rPr>
          <w:sz w:val="24"/>
          <w:szCs w:val="24"/>
        </w:rPr>
        <w:tab/>
      </w:r>
      <w:r w:rsidRPr="005A29B8">
        <w:rPr>
          <w:sz w:val="24"/>
          <w:szCs w:val="24"/>
        </w:rPr>
        <w:tab/>
        <w:t xml:space="preserve">                 </w:t>
      </w:r>
    </w:p>
    <w:p w14:paraId="1E915CAE" w14:textId="77777777" w:rsidR="005A29B8" w:rsidRPr="00D27D1B" w:rsidRDefault="005A29B8" w:rsidP="009F714A">
      <w:pPr>
        <w:pStyle w:val="af6"/>
        <w:ind w:left="6480" w:hanging="6299"/>
        <w:jc w:val="center"/>
        <w:rPr>
          <w:b/>
          <w:sz w:val="32"/>
          <w:szCs w:val="32"/>
        </w:rPr>
      </w:pPr>
      <w:r w:rsidRPr="00D27D1B">
        <w:rPr>
          <w:b/>
          <w:sz w:val="32"/>
          <w:szCs w:val="32"/>
        </w:rPr>
        <w:t>ЗАДАНИЕ</w:t>
      </w:r>
    </w:p>
    <w:p w14:paraId="499D37C8" w14:textId="0DE22F0A" w:rsidR="005A29B8" w:rsidRDefault="005A29B8" w:rsidP="005A29B8">
      <w:pPr>
        <w:pStyle w:val="2"/>
        <w:rPr>
          <w:b w:val="0"/>
          <w:szCs w:val="28"/>
        </w:rPr>
      </w:pPr>
    </w:p>
    <w:p w14:paraId="3CB169A0" w14:textId="630624B1" w:rsidR="005A29B8" w:rsidRPr="00E159A6" w:rsidRDefault="005A29B8" w:rsidP="009F714A">
      <w:pPr>
        <w:spacing w:after="0" w:line="240" w:lineRule="auto"/>
        <w:jc w:val="center"/>
        <w:rPr>
          <w:b/>
        </w:rPr>
      </w:pPr>
      <w:r w:rsidRPr="00E159A6">
        <w:rPr>
          <w:b/>
        </w:rPr>
        <w:t>на выполнение курсовой работы</w:t>
      </w:r>
    </w:p>
    <w:p w14:paraId="254A708A" w14:textId="77777777" w:rsidR="005A29B8" w:rsidRPr="005A29B8" w:rsidRDefault="005A29B8" w:rsidP="009F714A">
      <w:pPr>
        <w:spacing w:after="0" w:line="240" w:lineRule="auto"/>
        <w:rPr>
          <w:sz w:val="24"/>
        </w:rPr>
      </w:pPr>
    </w:p>
    <w:p w14:paraId="7D2E06D3" w14:textId="77777777" w:rsidR="005A29B8" w:rsidRPr="005A29B8" w:rsidRDefault="005A29B8" w:rsidP="005A29B8">
      <w:pPr>
        <w:spacing w:after="0" w:line="240" w:lineRule="auto"/>
        <w:jc w:val="both"/>
        <w:rPr>
          <w:sz w:val="24"/>
          <w:szCs w:val="24"/>
        </w:rPr>
      </w:pPr>
      <w:r w:rsidRPr="005A29B8">
        <w:rPr>
          <w:sz w:val="24"/>
          <w:szCs w:val="24"/>
        </w:rPr>
        <w:t>студенту _____</w:t>
      </w:r>
      <w:r w:rsidRPr="005A29B8">
        <w:rPr>
          <w:sz w:val="24"/>
          <w:szCs w:val="24"/>
          <w:u w:val="single"/>
        </w:rPr>
        <w:t>Запускалову Владимиру Алексеевичу</w:t>
      </w:r>
      <w:r w:rsidRPr="005A29B8">
        <w:rPr>
          <w:sz w:val="24"/>
          <w:szCs w:val="24"/>
        </w:rPr>
        <w:t>_____________________________________</w:t>
      </w:r>
    </w:p>
    <w:p w14:paraId="69C8B57A" w14:textId="77777777" w:rsidR="005A29B8" w:rsidRPr="005A29B8" w:rsidRDefault="005A29B8" w:rsidP="005A29B8">
      <w:pPr>
        <w:spacing w:after="0" w:line="360" w:lineRule="auto"/>
        <w:jc w:val="center"/>
        <w:rPr>
          <w:sz w:val="16"/>
          <w:szCs w:val="16"/>
        </w:rPr>
      </w:pPr>
      <w:r w:rsidRPr="005A29B8">
        <w:rPr>
          <w:sz w:val="16"/>
          <w:szCs w:val="16"/>
        </w:rPr>
        <w:t>фамилия, имя, отчество</w:t>
      </w:r>
    </w:p>
    <w:p w14:paraId="53E6E7A7" w14:textId="77777777" w:rsidR="005A29B8" w:rsidRPr="005A29B8" w:rsidRDefault="005A29B8" w:rsidP="005A29B8">
      <w:pPr>
        <w:spacing w:after="0" w:line="360" w:lineRule="auto"/>
        <w:jc w:val="both"/>
        <w:rPr>
          <w:sz w:val="24"/>
          <w:szCs w:val="24"/>
        </w:rPr>
      </w:pPr>
      <w:r w:rsidRPr="005A29B8">
        <w:rPr>
          <w:sz w:val="24"/>
          <w:szCs w:val="24"/>
        </w:rPr>
        <w:t>по специальности ___</w:t>
      </w:r>
      <w:r w:rsidRPr="005A29B8">
        <w:rPr>
          <w:sz w:val="24"/>
          <w:szCs w:val="24"/>
          <w:u w:val="single"/>
        </w:rPr>
        <w:t>09.02.07 Информационные системы и программирование</w:t>
      </w:r>
      <w:r w:rsidRPr="005A29B8">
        <w:rPr>
          <w:sz w:val="24"/>
          <w:szCs w:val="24"/>
        </w:rPr>
        <w:t>_______________</w:t>
      </w:r>
    </w:p>
    <w:p w14:paraId="5C51E5CE" w14:textId="77777777" w:rsidR="005A29B8" w:rsidRPr="005A29B8" w:rsidRDefault="005A29B8" w:rsidP="005A29B8">
      <w:pPr>
        <w:spacing w:after="0" w:line="360" w:lineRule="auto"/>
        <w:jc w:val="both"/>
        <w:rPr>
          <w:sz w:val="24"/>
          <w:szCs w:val="24"/>
        </w:rPr>
      </w:pPr>
      <w:r w:rsidRPr="005A29B8">
        <w:rPr>
          <w:sz w:val="24"/>
          <w:szCs w:val="24"/>
        </w:rPr>
        <w:t>по междисциплинарному курсу __</w:t>
      </w:r>
      <w:r w:rsidRPr="005A29B8">
        <w:rPr>
          <w:sz w:val="24"/>
          <w:szCs w:val="24"/>
          <w:u w:val="single"/>
        </w:rPr>
        <w:t>Технология разработки программного обеспечения</w:t>
      </w:r>
      <w:r w:rsidRPr="005A29B8">
        <w:rPr>
          <w:sz w:val="24"/>
          <w:szCs w:val="24"/>
        </w:rPr>
        <w:t>__________</w:t>
      </w:r>
    </w:p>
    <w:p w14:paraId="4CE9FE81" w14:textId="77777777" w:rsidR="005A29B8" w:rsidRPr="005A29B8" w:rsidRDefault="005A29B8" w:rsidP="005A29B8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5A29B8">
        <w:rPr>
          <w:sz w:val="24"/>
          <w:szCs w:val="24"/>
        </w:rPr>
        <w:t>Тема работы: ___</w:t>
      </w:r>
      <w:r w:rsidRPr="005A29B8">
        <w:rPr>
          <w:sz w:val="24"/>
          <w:szCs w:val="24"/>
          <w:u w:val="single"/>
        </w:rPr>
        <w:t>Разработка программного обеспечения для планирования модельных экспериментов</w:t>
      </w:r>
      <w:r w:rsidRPr="005A29B8">
        <w:rPr>
          <w:sz w:val="24"/>
          <w:szCs w:val="24"/>
        </w:rPr>
        <w:t>_____________________________________________________________________</w:t>
      </w:r>
    </w:p>
    <w:p w14:paraId="47D57F91" w14:textId="77777777" w:rsidR="005A29B8" w:rsidRPr="005A29B8" w:rsidRDefault="005A29B8" w:rsidP="005A29B8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5A29B8">
        <w:rPr>
          <w:sz w:val="24"/>
          <w:szCs w:val="24"/>
        </w:rPr>
        <w:t>Срок сдачи студентом работы  «13»  __</w:t>
      </w:r>
      <w:r w:rsidRPr="005A29B8">
        <w:rPr>
          <w:sz w:val="24"/>
          <w:szCs w:val="24"/>
          <w:u w:val="single"/>
        </w:rPr>
        <w:t>июня</w:t>
      </w:r>
      <w:r w:rsidRPr="005A29B8">
        <w:rPr>
          <w:sz w:val="24"/>
          <w:szCs w:val="24"/>
        </w:rPr>
        <w:t xml:space="preserve">___ </w:t>
      </w:r>
      <w:r w:rsidRPr="005A29B8">
        <w:rPr>
          <w:sz w:val="24"/>
          <w:szCs w:val="24"/>
          <w:u w:val="single"/>
        </w:rPr>
        <w:t>2026</w:t>
      </w:r>
      <w:r w:rsidRPr="005A29B8">
        <w:rPr>
          <w:sz w:val="24"/>
          <w:szCs w:val="24"/>
        </w:rPr>
        <w:t xml:space="preserve"> г.</w:t>
      </w:r>
    </w:p>
    <w:p w14:paraId="648BBC4F" w14:textId="77777777" w:rsidR="005A29B8" w:rsidRPr="005A29B8" w:rsidRDefault="005A29B8" w:rsidP="005A29B8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5A29B8">
        <w:rPr>
          <w:sz w:val="24"/>
          <w:szCs w:val="24"/>
        </w:rPr>
        <w:t>Цель и задачи работы  __</w:t>
      </w:r>
      <w:r w:rsidRPr="005A29B8">
        <w:rPr>
          <w:sz w:val="24"/>
          <w:szCs w:val="24"/>
          <w:u w:val="single"/>
        </w:rPr>
        <w:t xml:space="preserve">Разработать программный продукт для автоматизированного построения таблиц для проведения различных типов научных экспериментов с учётом заданного количества факторов и их уровней </w:t>
      </w:r>
      <w:r w:rsidRPr="005A29B8">
        <w:rPr>
          <w:sz w:val="24"/>
          <w:szCs w:val="24"/>
        </w:rPr>
        <w:t>_____________________________________________________</w:t>
      </w:r>
    </w:p>
    <w:p w14:paraId="5FC40C59" w14:textId="77777777" w:rsidR="005A29B8" w:rsidRPr="005A29B8" w:rsidRDefault="005A29B8" w:rsidP="005A29B8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  <w:szCs w:val="24"/>
        </w:rPr>
      </w:pPr>
      <w:r w:rsidRPr="005A29B8">
        <w:rPr>
          <w:sz w:val="24"/>
          <w:szCs w:val="24"/>
        </w:rPr>
        <w:t>Исходные данные к работе:  __</w:t>
      </w:r>
      <w:r w:rsidRPr="005A29B8">
        <w:rPr>
          <w:sz w:val="24"/>
          <w:szCs w:val="24"/>
          <w:u w:val="single"/>
        </w:rPr>
        <w:t>Учебники и интернет-источники по технологии разработки программного обеспечения и планированию модельных экспериментов</w:t>
      </w:r>
      <w:r w:rsidRPr="005A29B8">
        <w:rPr>
          <w:sz w:val="24"/>
          <w:szCs w:val="24"/>
        </w:rPr>
        <w:t>_____________________</w:t>
      </w:r>
    </w:p>
    <w:p w14:paraId="7F1A9083" w14:textId="77777777" w:rsidR="005A29B8" w:rsidRPr="005A29B8" w:rsidRDefault="005A29B8" w:rsidP="005A29B8">
      <w:pPr>
        <w:pStyle w:val="af8"/>
        <w:numPr>
          <w:ilvl w:val="0"/>
          <w:numId w:val="4"/>
        </w:numPr>
        <w:tabs>
          <w:tab w:val="clear" w:pos="720"/>
          <w:tab w:val="left" w:pos="284"/>
          <w:tab w:val="num" w:pos="851"/>
        </w:tabs>
        <w:spacing w:before="120" w:beforeAutospacing="0" w:after="0" w:afterAutospacing="0" w:line="360" w:lineRule="auto"/>
        <w:ind w:left="0" w:firstLine="0"/>
        <w:jc w:val="both"/>
        <w:rPr>
          <w:u w:val="single"/>
        </w:rPr>
      </w:pPr>
      <w:r w:rsidRPr="005A29B8">
        <w:t>Перечень вопросов, подлежащих разработке: _</w:t>
      </w:r>
      <w:r w:rsidRPr="005A29B8">
        <w:rPr>
          <w:u w:val="single"/>
        </w:rPr>
        <w:t xml:space="preserve"> а) изучить предметную область, выполнить анализ требований к программному обеспечению, составить техническое задание на разработку; б) выполнить проектирование системы с помощью </w:t>
      </w:r>
      <w:r w:rsidRPr="005A29B8">
        <w:rPr>
          <w:u w:val="single"/>
          <w:lang w:val="en-US"/>
        </w:rPr>
        <w:t>CASE</w:t>
      </w:r>
      <w:r w:rsidRPr="005A29B8">
        <w:rPr>
          <w:u w:val="single"/>
        </w:rPr>
        <w:t xml:space="preserve">-средств; в) для решения поставленной задачи реализовать оконное приложение на языке </w:t>
      </w:r>
      <w:r w:rsidRPr="005A29B8">
        <w:rPr>
          <w:u w:val="single"/>
          <w:lang w:val="en-US"/>
        </w:rPr>
        <w:t>C</w:t>
      </w:r>
      <w:r w:rsidRPr="005A29B8">
        <w:rPr>
          <w:u w:val="single"/>
        </w:rPr>
        <w:t xml:space="preserve"># и протестировать его; г) сформулировать предложения по внедрению, эксплуатации и сопровождению разработанного программного обеспечения.  Сделать выводы по результатам проделанной работы </w:t>
      </w:r>
      <w:r w:rsidRPr="005A29B8">
        <w:t>_________________________</w:t>
      </w:r>
    </w:p>
    <w:p w14:paraId="3926FE28" w14:textId="77777777" w:rsidR="005A29B8" w:rsidRPr="005A29B8" w:rsidRDefault="005A29B8" w:rsidP="005A29B8">
      <w:pPr>
        <w:pStyle w:val="ac"/>
        <w:numPr>
          <w:ilvl w:val="0"/>
          <w:numId w:val="4"/>
        </w:numPr>
        <w:tabs>
          <w:tab w:val="clear" w:pos="720"/>
          <w:tab w:val="left" w:pos="284"/>
        </w:tabs>
        <w:spacing w:before="120" w:after="0" w:line="360" w:lineRule="auto"/>
        <w:ind w:left="0" w:firstLine="0"/>
        <w:jc w:val="both"/>
        <w:rPr>
          <w:sz w:val="24"/>
          <w:szCs w:val="24"/>
        </w:rPr>
      </w:pPr>
      <w:r w:rsidRPr="005A29B8">
        <w:rPr>
          <w:sz w:val="24"/>
          <w:szCs w:val="24"/>
        </w:rPr>
        <w:t xml:space="preserve">Перечень графического (иллюстративного) материала: </w:t>
      </w:r>
      <w:r w:rsidRPr="005A29B8">
        <w:rPr>
          <w:sz w:val="24"/>
          <w:szCs w:val="24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 w:rsidRPr="005A29B8">
        <w:rPr>
          <w:sz w:val="24"/>
          <w:szCs w:val="24"/>
        </w:rPr>
        <w:t>_______</w:t>
      </w:r>
    </w:p>
    <w:p w14:paraId="46570FB3" w14:textId="25A218DE" w:rsidR="009F714A" w:rsidRPr="005A29B8" w:rsidRDefault="009F714A" w:rsidP="005A29B8">
      <w:pPr>
        <w:pStyle w:val="af4"/>
        <w:spacing w:line="360" w:lineRule="auto"/>
        <w:rPr>
          <w:sz w:val="24"/>
          <w:szCs w:val="24"/>
        </w:rPr>
      </w:pPr>
    </w:p>
    <w:p w14:paraId="4F573E05" w14:textId="77777777" w:rsidR="005A29B8" w:rsidRPr="005A29B8" w:rsidRDefault="005A29B8" w:rsidP="005A29B8">
      <w:pPr>
        <w:spacing w:after="0" w:line="360" w:lineRule="auto"/>
        <w:jc w:val="both"/>
        <w:rPr>
          <w:sz w:val="24"/>
          <w:szCs w:val="24"/>
        </w:rPr>
      </w:pPr>
      <w:r w:rsidRPr="005A29B8">
        <w:rPr>
          <w:sz w:val="24"/>
          <w:szCs w:val="24"/>
        </w:rPr>
        <w:t>Дата выдачи и получения задания</w:t>
      </w:r>
    </w:p>
    <w:p w14:paraId="60F33250" w14:textId="77777777" w:rsidR="005A29B8" w:rsidRPr="005A29B8" w:rsidRDefault="005A29B8" w:rsidP="009F714A">
      <w:pPr>
        <w:spacing w:after="0" w:line="240" w:lineRule="auto"/>
        <w:jc w:val="both"/>
        <w:rPr>
          <w:sz w:val="24"/>
          <w:szCs w:val="24"/>
        </w:rPr>
      </w:pPr>
      <w:r w:rsidRPr="005A29B8">
        <w:rPr>
          <w:sz w:val="24"/>
          <w:szCs w:val="24"/>
        </w:rPr>
        <w:t>Руководитель «</w:t>
      </w:r>
      <w:r w:rsidRPr="005A29B8">
        <w:rPr>
          <w:sz w:val="24"/>
          <w:szCs w:val="24"/>
          <w:u w:val="single"/>
        </w:rPr>
        <w:t>10</w:t>
      </w:r>
      <w:r w:rsidRPr="005A29B8">
        <w:rPr>
          <w:sz w:val="24"/>
          <w:szCs w:val="24"/>
        </w:rPr>
        <w:t>» _</w:t>
      </w:r>
      <w:r w:rsidRPr="005A29B8">
        <w:rPr>
          <w:sz w:val="24"/>
          <w:szCs w:val="24"/>
          <w:u w:val="single"/>
        </w:rPr>
        <w:t>февраля</w:t>
      </w:r>
      <w:r w:rsidRPr="005A29B8">
        <w:rPr>
          <w:sz w:val="24"/>
          <w:szCs w:val="24"/>
        </w:rPr>
        <w:t xml:space="preserve">_____   </w:t>
      </w:r>
      <w:r w:rsidRPr="005A29B8">
        <w:rPr>
          <w:sz w:val="24"/>
          <w:szCs w:val="24"/>
          <w:u w:val="single"/>
        </w:rPr>
        <w:t>2026</w:t>
      </w:r>
      <w:r w:rsidRPr="005A29B8">
        <w:rPr>
          <w:sz w:val="24"/>
          <w:szCs w:val="24"/>
        </w:rPr>
        <w:t xml:space="preserve"> г.  _______________    ____</w:t>
      </w:r>
      <w:r w:rsidRPr="005A29B8">
        <w:rPr>
          <w:sz w:val="24"/>
          <w:szCs w:val="24"/>
          <w:u w:val="single"/>
        </w:rPr>
        <w:t>Ж.В. Михайличенко</w:t>
      </w:r>
      <w:r w:rsidRPr="005A29B8">
        <w:rPr>
          <w:sz w:val="24"/>
          <w:szCs w:val="24"/>
        </w:rPr>
        <w:t>___</w:t>
      </w:r>
    </w:p>
    <w:p w14:paraId="1BEC6E8F" w14:textId="4077F77C" w:rsidR="005A29B8" w:rsidRPr="009F714A" w:rsidRDefault="005A29B8" w:rsidP="009F714A">
      <w:pPr>
        <w:spacing w:after="0" w:line="240" w:lineRule="auto"/>
        <w:jc w:val="both"/>
        <w:rPr>
          <w:sz w:val="16"/>
          <w:szCs w:val="16"/>
        </w:rPr>
      </w:pPr>
      <w:r w:rsidRPr="005A29B8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инициалы, фамилия</w:t>
      </w:r>
    </w:p>
    <w:p w14:paraId="585A1C85" w14:textId="77777777" w:rsidR="005A29B8" w:rsidRPr="005A29B8" w:rsidRDefault="005A29B8" w:rsidP="009F714A">
      <w:pPr>
        <w:spacing w:after="0" w:line="240" w:lineRule="auto"/>
        <w:jc w:val="both"/>
        <w:rPr>
          <w:sz w:val="24"/>
          <w:szCs w:val="24"/>
        </w:rPr>
      </w:pPr>
      <w:r w:rsidRPr="005A29B8">
        <w:rPr>
          <w:sz w:val="24"/>
          <w:szCs w:val="24"/>
        </w:rPr>
        <w:t>Студент           «</w:t>
      </w:r>
      <w:r w:rsidRPr="005A29B8">
        <w:rPr>
          <w:sz w:val="24"/>
          <w:szCs w:val="24"/>
          <w:u w:val="single"/>
        </w:rPr>
        <w:t>10</w:t>
      </w:r>
      <w:r w:rsidRPr="005A29B8">
        <w:rPr>
          <w:sz w:val="24"/>
          <w:szCs w:val="24"/>
        </w:rPr>
        <w:t>» _</w:t>
      </w:r>
      <w:r w:rsidRPr="005A29B8">
        <w:rPr>
          <w:sz w:val="24"/>
          <w:szCs w:val="24"/>
          <w:u w:val="single"/>
        </w:rPr>
        <w:t>февраля</w:t>
      </w:r>
      <w:r w:rsidRPr="005A29B8">
        <w:rPr>
          <w:sz w:val="24"/>
          <w:szCs w:val="24"/>
        </w:rPr>
        <w:t xml:space="preserve">_____   </w:t>
      </w:r>
      <w:r w:rsidRPr="005A29B8">
        <w:rPr>
          <w:sz w:val="24"/>
          <w:szCs w:val="24"/>
          <w:u w:val="single"/>
        </w:rPr>
        <w:t>2026</w:t>
      </w:r>
      <w:r w:rsidRPr="005A29B8">
        <w:rPr>
          <w:sz w:val="24"/>
          <w:szCs w:val="24"/>
        </w:rPr>
        <w:t xml:space="preserve"> г.  _______________     ____</w:t>
      </w:r>
      <w:r w:rsidRPr="005A29B8">
        <w:rPr>
          <w:sz w:val="24"/>
          <w:szCs w:val="24"/>
          <w:u w:val="single"/>
        </w:rPr>
        <w:t>В.А. Запускалов</w:t>
      </w:r>
      <w:r w:rsidRPr="005A29B8">
        <w:rPr>
          <w:sz w:val="24"/>
          <w:szCs w:val="24"/>
        </w:rPr>
        <w:t>______</w:t>
      </w:r>
    </w:p>
    <w:p w14:paraId="1404F97A" w14:textId="77777777" w:rsidR="005A29B8" w:rsidRPr="005A29B8" w:rsidRDefault="005A29B8" w:rsidP="009F5993">
      <w:pPr>
        <w:spacing w:after="0" w:line="240" w:lineRule="auto"/>
        <w:jc w:val="both"/>
        <w:rPr>
          <w:sz w:val="16"/>
          <w:szCs w:val="16"/>
        </w:rPr>
      </w:pPr>
      <w:r w:rsidRPr="005A29B8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 инициалы, фамилия</w:t>
      </w:r>
    </w:p>
    <w:p w14:paraId="5950D469" w14:textId="77777777" w:rsidR="004E7B7C" w:rsidRDefault="004E7B7C" w:rsidP="004E7B7C">
      <w:pPr>
        <w:pStyle w:val="a0"/>
        <w:sectPr w:rsidR="004E7B7C" w:rsidSect="00C90116">
          <w:headerReference w:type="default" r:id="rId9"/>
          <w:footerReference w:type="default" r:id="rId10"/>
          <w:pgSz w:w="11906" w:h="16838"/>
          <w:pgMar w:top="851" w:right="454" w:bottom="1701" w:left="1304" w:header="284" w:footer="113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4012805C" w14:textId="2881D649" w:rsidR="00793EC3" w:rsidRPr="00FF27E5" w:rsidRDefault="00650E61" w:rsidP="00650E61">
      <w:pPr>
        <w:pStyle w:val="a0"/>
      </w:pPr>
      <w:r>
        <w:t xml:space="preserve">Курсовая работа посвящена </w:t>
      </w:r>
      <w:r w:rsidRPr="00650E61">
        <w:rPr>
          <w:color w:val="FF0000"/>
        </w:rPr>
        <w:t>….</w:t>
      </w:r>
    </w:p>
    <w:p w14:paraId="20D3309A" w14:textId="1373CA9D" w:rsidR="00FF27E5" w:rsidRDefault="00650E61" w:rsidP="00650E61">
      <w:pPr>
        <w:pStyle w:val="a0"/>
      </w:pPr>
      <w:r>
        <w:t>Пояснительная записка к курсовой работе состоит из двух глав. В первой главе</w:t>
      </w:r>
      <w:r w:rsidRPr="00650E61">
        <w:rPr>
          <w:color w:val="FF0000"/>
        </w:rPr>
        <w:t>………..</w:t>
      </w:r>
    </w:p>
    <w:p w14:paraId="5C30A1D4" w14:textId="09192619" w:rsidR="00650E61" w:rsidRDefault="00650E61" w:rsidP="00FF27E5">
      <w:pPr>
        <w:pStyle w:val="a0"/>
      </w:pPr>
      <w:r>
        <w:t xml:space="preserve">Во второй главе </w:t>
      </w:r>
      <w:r w:rsidRPr="00650E61">
        <w:rPr>
          <w:color w:val="FF0000"/>
        </w:rPr>
        <w:t>……..</w:t>
      </w:r>
    </w:p>
    <w:p w14:paraId="24D73A7E" w14:textId="2F903E12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2914A7A1" w14:textId="186F9FA3" w:rsidR="00B66A60" w:rsidRDefault="00B66A60" w:rsidP="00FF27E5">
      <w:pPr>
        <w:pStyle w:val="a0"/>
      </w:pPr>
    </w:p>
    <w:p w14:paraId="0D4BE305" w14:textId="3350F023" w:rsidR="00B66A60" w:rsidRDefault="00B66A60" w:rsidP="00FF27E5">
      <w:pPr>
        <w:pStyle w:val="a0"/>
      </w:pPr>
    </w:p>
    <w:p w14:paraId="431946D5" w14:textId="3BBF243C" w:rsidR="00B66A60" w:rsidRDefault="00B66A60" w:rsidP="00FF27E5">
      <w:pPr>
        <w:pStyle w:val="a0"/>
      </w:pPr>
    </w:p>
    <w:p w14:paraId="2EDDD6E2" w14:textId="0F8961B7" w:rsidR="00B66A60" w:rsidRDefault="00B66A60" w:rsidP="00FF27E5">
      <w:pPr>
        <w:pStyle w:val="a0"/>
      </w:pPr>
    </w:p>
    <w:p w14:paraId="24765325" w14:textId="6A60659D" w:rsidR="00B66A60" w:rsidRDefault="00B66A60" w:rsidP="00FF27E5">
      <w:pPr>
        <w:pStyle w:val="a0"/>
      </w:pPr>
    </w:p>
    <w:p w14:paraId="0F273A90" w14:textId="6EFE69D2" w:rsidR="00B66A60" w:rsidRDefault="00B66A60" w:rsidP="00FF27E5">
      <w:pPr>
        <w:pStyle w:val="a0"/>
      </w:pPr>
    </w:p>
    <w:p w14:paraId="312E9061" w14:textId="6265B313" w:rsidR="00B66A60" w:rsidRDefault="00B66A60" w:rsidP="00FF27E5">
      <w:pPr>
        <w:pStyle w:val="a0"/>
      </w:pPr>
    </w:p>
    <w:p w14:paraId="7293D7EF" w14:textId="77777777" w:rsidR="00B66A60" w:rsidRPr="00FF27E5" w:rsidRDefault="00B66A60" w:rsidP="00FF27E5">
      <w:pPr>
        <w:pStyle w:val="a0"/>
      </w:pPr>
    </w:p>
    <w:p w14:paraId="60FC3BFD" w14:textId="77777777" w:rsidR="00FF27E5" w:rsidRDefault="00FF27E5" w:rsidP="00FF27E5">
      <w:pPr>
        <w:pStyle w:val="a0"/>
        <w:sectPr w:rsidR="00FF27E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394FAE79" w14:textId="782A2061" w:rsidR="00E579B8" w:rsidRDefault="00E579B8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6416B4B" w14:textId="2F9A8884" w:rsidR="00FE682D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673FCAE" w14:textId="77777777" w:rsidR="00E579B8" w:rsidRDefault="00E579B8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69FE44EA" w14:textId="63C7ABDD" w:rsidR="00ED1E53" w:rsidRDefault="00ED1E53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22988020" w:history="1">
        <w:r w:rsidRPr="0020520E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A6B134" w14:textId="5DE17F06" w:rsidR="00ED1E53" w:rsidRDefault="00650E10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21" w:history="1">
        <w:r w:rsidR="00ED1E53" w:rsidRPr="0020520E">
          <w:rPr>
            <w:rStyle w:val="ae"/>
            <w:noProof/>
          </w:rPr>
          <w:t>1 Анализ требований и проектирование программного продукта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_Toc222988021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6</w:t>
        </w:r>
        <w:r w:rsidR="00ED1E53">
          <w:rPr>
            <w:noProof/>
            <w:webHidden/>
          </w:rPr>
          <w:fldChar w:fldCharType="end"/>
        </w:r>
      </w:hyperlink>
    </w:p>
    <w:p w14:paraId="47E8FCD2" w14:textId="3C4920CC" w:rsidR="00ED1E53" w:rsidRDefault="00650E10">
      <w:pPr>
        <w:pStyle w:val="21"/>
        <w:tabs>
          <w:tab w:val="right" w:leader="dot" w:pos="1013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22" w:history="1">
        <w:r w:rsidR="00ED1E53" w:rsidRPr="0020520E">
          <w:rPr>
            <w:rStyle w:val="ae"/>
            <w:noProof/>
          </w:rPr>
          <w:t>1.1 Анализ предметной области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_Toc222988022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6</w:t>
        </w:r>
        <w:r w:rsidR="00ED1E53">
          <w:rPr>
            <w:noProof/>
            <w:webHidden/>
          </w:rPr>
          <w:fldChar w:fldCharType="end"/>
        </w:r>
      </w:hyperlink>
    </w:p>
    <w:p w14:paraId="5037D177" w14:textId="1BF1148A" w:rsidR="00ED1E53" w:rsidRDefault="00650E10">
      <w:pPr>
        <w:pStyle w:val="21"/>
        <w:tabs>
          <w:tab w:val="right" w:leader="dot" w:pos="1013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23" w:history="1">
        <w:r w:rsidR="00ED1E53" w:rsidRPr="0020520E">
          <w:rPr>
            <w:rStyle w:val="ae"/>
            <w:noProof/>
          </w:rPr>
          <w:t>1.2 Техническое задание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_Toc222988023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8</w:t>
        </w:r>
        <w:r w:rsidR="00ED1E53">
          <w:rPr>
            <w:noProof/>
            <w:webHidden/>
          </w:rPr>
          <w:fldChar w:fldCharType="end"/>
        </w:r>
      </w:hyperlink>
    </w:p>
    <w:p w14:paraId="086B9F85" w14:textId="70CFEDB1" w:rsidR="00ED1E53" w:rsidRDefault="00650E10">
      <w:pPr>
        <w:pStyle w:val="21"/>
        <w:tabs>
          <w:tab w:val="right" w:leader="dot" w:pos="1013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24" w:history="1">
        <w:r w:rsidR="00ED1E53" w:rsidRPr="0020520E">
          <w:rPr>
            <w:rStyle w:val="ae"/>
            <w:noProof/>
          </w:rPr>
          <w:t>1.3 Функциональное проектирование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_Toc222988024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14</w:t>
        </w:r>
        <w:r w:rsidR="00ED1E53">
          <w:rPr>
            <w:noProof/>
            <w:webHidden/>
          </w:rPr>
          <w:fldChar w:fldCharType="end"/>
        </w:r>
      </w:hyperlink>
    </w:p>
    <w:p w14:paraId="23D36A44" w14:textId="65471BB0" w:rsidR="00ED1E53" w:rsidRDefault="00650E10">
      <w:pPr>
        <w:pStyle w:val="21"/>
        <w:tabs>
          <w:tab w:val="right" w:leader="dot" w:pos="1013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25" w:history="1">
        <w:r w:rsidR="00ED1E53" w:rsidRPr="0020520E">
          <w:rPr>
            <w:rStyle w:val="ae"/>
            <w:noProof/>
          </w:rPr>
          <w:t>1.4 Проектирование пользовательского интерфейса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_Toc222988025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14</w:t>
        </w:r>
        <w:r w:rsidR="00ED1E53">
          <w:rPr>
            <w:noProof/>
            <w:webHidden/>
          </w:rPr>
          <w:fldChar w:fldCharType="end"/>
        </w:r>
      </w:hyperlink>
    </w:p>
    <w:p w14:paraId="00A067FB" w14:textId="26BA5AF9" w:rsidR="00ED1E53" w:rsidRDefault="00650E10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26" w:history="1">
        <w:r w:rsidR="00ED1E53" w:rsidRPr="0020520E">
          <w:rPr>
            <w:rStyle w:val="ae"/>
            <w:noProof/>
          </w:rPr>
          <w:t>2 Программная реализация и тестирование системы для планирования модельных экспериментов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_Toc222988026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15</w:t>
        </w:r>
        <w:r w:rsidR="00ED1E53">
          <w:rPr>
            <w:noProof/>
            <w:webHidden/>
          </w:rPr>
          <w:fldChar w:fldCharType="end"/>
        </w:r>
      </w:hyperlink>
    </w:p>
    <w:p w14:paraId="24C1C148" w14:textId="29480709" w:rsidR="00ED1E53" w:rsidRDefault="00650E10">
      <w:pPr>
        <w:pStyle w:val="21"/>
        <w:tabs>
          <w:tab w:val="right" w:leader="dot" w:pos="1013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27" w:history="1">
        <w:r w:rsidR="00ED1E53" w:rsidRPr="0020520E">
          <w:rPr>
            <w:rStyle w:val="ae"/>
            <w:noProof/>
          </w:rPr>
          <w:t>2.1 Обоснование выбора инструментальных средств разработки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_Toc222988027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15</w:t>
        </w:r>
        <w:r w:rsidR="00ED1E53">
          <w:rPr>
            <w:noProof/>
            <w:webHidden/>
          </w:rPr>
          <w:fldChar w:fldCharType="end"/>
        </w:r>
      </w:hyperlink>
    </w:p>
    <w:p w14:paraId="3820AA5E" w14:textId="543BB84C" w:rsidR="00ED1E53" w:rsidRDefault="00650E10">
      <w:pPr>
        <w:pStyle w:val="21"/>
        <w:tabs>
          <w:tab w:val="right" w:leader="dot" w:pos="1013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28" w:history="1">
        <w:r w:rsidR="00ED1E53" w:rsidRPr="0020520E">
          <w:rPr>
            <w:rStyle w:val="ae"/>
            <w:noProof/>
          </w:rPr>
          <w:t>2.2 Реализация основных функций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_Toc222988028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15</w:t>
        </w:r>
        <w:r w:rsidR="00ED1E53">
          <w:rPr>
            <w:noProof/>
            <w:webHidden/>
          </w:rPr>
          <w:fldChar w:fldCharType="end"/>
        </w:r>
      </w:hyperlink>
    </w:p>
    <w:p w14:paraId="5834BADE" w14:textId="31657763" w:rsidR="00ED1E53" w:rsidRDefault="00650E10">
      <w:pPr>
        <w:pStyle w:val="21"/>
        <w:tabs>
          <w:tab w:val="right" w:leader="dot" w:pos="1013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29" w:history="1">
        <w:r w:rsidR="00ED1E53" w:rsidRPr="0020520E">
          <w:rPr>
            <w:rStyle w:val="ae"/>
            <w:noProof/>
          </w:rPr>
          <w:t>2.3 Тестирование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_Toc222988029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15</w:t>
        </w:r>
        <w:r w:rsidR="00ED1E53">
          <w:rPr>
            <w:noProof/>
            <w:webHidden/>
          </w:rPr>
          <w:fldChar w:fldCharType="end"/>
        </w:r>
      </w:hyperlink>
    </w:p>
    <w:p w14:paraId="79F1A937" w14:textId="7D9FBEA7" w:rsidR="00ED1E53" w:rsidRDefault="00650E10">
      <w:pPr>
        <w:pStyle w:val="21"/>
        <w:tabs>
          <w:tab w:val="right" w:leader="dot" w:pos="1013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30" w:history="1">
        <w:r w:rsidR="00ED1E53" w:rsidRPr="0020520E">
          <w:rPr>
            <w:rStyle w:val="ae"/>
            <w:noProof/>
          </w:rPr>
          <w:t>2.4 Руководство пользователя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_Toc222988030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15</w:t>
        </w:r>
        <w:r w:rsidR="00ED1E53">
          <w:rPr>
            <w:noProof/>
            <w:webHidden/>
          </w:rPr>
          <w:fldChar w:fldCharType="end"/>
        </w:r>
      </w:hyperlink>
    </w:p>
    <w:p w14:paraId="46F5A9A0" w14:textId="03CF5E1A" w:rsidR="00ED1E53" w:rsidRDefault="00650E10">
      <w:pPr>
        <w:pStyle w:val="21"/>
        <w:tabs>
          <w:tab w:val="right" w:leader="dot" w:pos="1013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31" w:history="1">
        <w:r w:rsidR="00ED1E53" w:rsidRPr="0020520E">
          <w:rPr>
            <w:rStyle w:val="ae"/>
            <w:noProof/>
          </w:rPr>
          <w:t>2.5 Рекомендации по внедрению и сопровождению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_Toc222988031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15</w:t>
        </w:r>
        <w:r w:rsidR="00ED1E53">
          <w:rPr>
            <w:noProof/>
            <w:webHidden/>
          </w:rPr>
          <w:fldChar w:fldCharType="end"/>
        </w:r>
      </w:hyperlink>
    </w:p>
    <w:p w14:paraId="597948B3" w14:textId="65EEB4CC" w:rsidR="00ED1E53" w:rsidRDefault="00650E10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32" w:history="1">
        <w:r w:rsidR="00ED1E53" w:rsidRPr="0020520E">
          <w:rPr>
            <w:rStyle w:val="ae"/>
            <w:noProof/>
          </w:rPr>
          <w:t>Заключение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_Toc222988032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16</w:t>
        </w:r>
        <w:r w:rsidR="00ED1E53">
          <w:rPr>
            <w:noProof/>
            <w:webHidden/>
          </w:rPr>
          <w:fldChar w:fldCharType="end"/>
        </w:r>
      </w:hyperlink>
    </w:p>
    <w:p w14:paraId="1CE6D23F" w14:textId="139A33C3" w:rsidR="00ED1E53" w:rsidRDefault="00650E10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33" w:history="1">
        <w:r w:rsidR="00ED1E53" w:rsidRPr="0020520E">
          <w:rPr>
            <w:rStyle w:val="ae"/>
            <w:noProof/>
          </w:rPr>
          <w:t>Список использованных источников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_Toc222988033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17</w:t>
        </w:r>
        <w:r w:rsidR="00ED1E53">
          <w:rPr>
            <w:noProof/>
            <w:webHidden/>
          </w:rPr>
          <w:fldChar w:fldCharType="end"/>
        </w:r>
      </w:hyperlink>
    </w:p>
    <w:p w14:paraId="5E1C7ED8" w14:textId="7AE92599" w:rsidR="00ED1E53" w:rsidRDefault="00650E10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2988034" w:history="1">
        <w:r w:rsidR="00ED1E53" w:rsidRPr="0020520E">
          <w:rPr>
            <w:rStyle w:val="ae"/>
            <w:noProof/>
          </w:rPr>
          <w:t>Приложение</w:t>
        </w:r>
        <w:r w:rsidR="00ED1E53">
          <w:rPr>
            <w:noProof/>
            <w:webHidden/>
          </w:rPr>
          <w:tab/>
        </w:r>
        <w:r w:rsidR="00ED1E53">
          <w:rPr>
            <w:noProof/>
            <w:webHidden/>
          </w:rPr>
          <w:fldChar w:fldCharType="begin"/>
        </w:r>
        <w:r w:rsidR="00ED1E53">
          <w:rPr>
            <w:noProof/>
            <w:webHidden/>
          </w:rPr>
          <w:instrText xml:space="preserve"> PAGEREF _Toc222988034 \h </w:instrText>
        </w:r>
        <w:r w:rsidR="00ED1E53">
          <w:rPr>
            <w:noProof/>
            <w:webHidden/>
          </w:rPr>
        </w:r>
        <w:r w:rsidR="00ED1E53">
          <w:rPr>
            <w:noProof/>
            <w:webHidden/>
          </w:rPr>
          <w:fldChar w:fldCharType="separate"/>
        </w:r>
        <w:r w:rsidR="00370CEE">
          <w:rPr>
            <w:noProof/>
            <w:webHidden/>
          </w:rPr>
          <w:t>18</w:t>
        </w:r>
        <w:r w:rsidR="00ED1E53">
          <w:rPr>
            <w:noProof/>
            <w:webHidden/>
          </w:rPr>
          <w:fldChar w:fldCharType="end"/>
        </w:r>
      </w:hyperlink>
    </w:p>
    <w:p w14:paraId="0B6CFBC6" w14:textId="2D0F211B" w:rsidR="004B177B" w:rsidRPr="004B177B" w:rsidRDefault="00ED1E53" w:rsidP="00ED1E53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1C978052" w14:textId="19EA3C99" w:rsidR="00964F4B" w:rsidRPr="004B177B" w:rsidRDefault="00F55492" w:rsidP="00FE682D">
      <w:pPr>
        <w:pStyle w:val="1"/>
        <w:spacing w:after="0"/>
        <w:ind w:firstLine="0"/>
      </w:pPr>
      <w:bookmarkStart w:id="3" w:name="_Toc191392406"/>
      <w:bookmarkStart w:id="4" w:name="_Toc191392459"/>
      <w:bookmarkStart w:id="5" w:name="_Toc221608866"/>
      <w:bookmarkStart w:id="6" w:name="_Toc222988020"/>
      <w:r w:rsidRPr="004B177B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</w:p>
    <w:p w14:paraId="7B227FA9" w14:textId="52E43799" w:rsidR="00F55492" w:rsidRDefault="00F55492" w:rsidP="004B177B">
      <w:pPr>
        <w:spacing w:after="0" w:line="240" w:lineRule="auto"/>
      </w:pPr>
    </w:p>
    <w:p w14:paraId="1835BDDA" w14:textId="12F53192" w:rsidR="004B177B" w:rsidRDefault="004B177B" w:rsidP="004B177B">
      <w:pPr>
        <w:spacing w:after="0" w:line="240" w:lineRule="auto"/>
      </w:pPr>
    </w:p>
    <w:p w14:paraId="637B6542" w14:textId="74F84416" w:rsidR="004B177B" w:rsidRPr="009F5993" w:rsidRDefault="009F5993" w:rsidP="004B177B">
      <w:pPr>
        <w:spacing w:after="0" w:line="240" w:lineRule="auto"/>
        <w:rPr>
          <w:color w:val="FF0000"/>
        </w:rPr>
      </w:pPr>
      <w:r w:rsidRPr="009F5993">
        <w:rPr>
          <w:color w:val="FF0000"/>
        </w:rPr>
        <w:t>Актуальность темы курсовой работы, цель, задачи. (1-2 листа)</w:t>
      </w:r>
    </w:p>
    <w:p w14:paraId="1A3517EA" w14:textId="2536AF65" w:rsidR="004B177B" w:rsidRDefault="004B177B" w:rsidP="004B177B">
      <w:pPr>
        <w:spacing w:after="0" w:line="240" w:lineRule="auto"/>
      </w:pPr>
    </w:p>
    <w:p w14:paraId="3DF37153" w14:textId="0D64DAD2" w:rsidR="004B177B" w:rsidRDefault="004B177B" w:rsidP="004B177B">
      <w:pPr>
        <w:spacing w:after="0" w:line="240" w:lineRule="auto"/>
      </w:pPr>
    </w:p>
    <w:p w14:paraId="712B652E" w14:textId="2C591460" w:rsidR="004B177B" w:rsidRDefault="004B177B" w:rsidP="004B177B">
      <w:pPr>
        <w:spacing w:after="0" w:line="240" w:lineRule="auto"/>
      </w:pPr>
    </w:p>
    <w:p w14:paraId="706F6B22" w14:textId="139B0DF9" w:rsidR="004B177B" w:rsidRDefault="004B177B" w:rsidP="004B177B">
      <w:pPr>
        <w:spacing w:after="0" w:line="240" w:lineRule="auto"/>
      </w:pPr>
    </w:p>
    <w:p w14:paraId="3E73BBA9" w14:textId="78F310B1" w:rsidR="00457D8A" w:rsidRDefault="00457D8A" w:rsidP="004B177B">
      <w:pPr>
        <w:spacing w:after="0" w:line="240" w:lineRule="auto"/>
      </w:pPr>
    </w:p>
    <w:p w14:paraId="1FD44F63" w14:textId="77E8F0DB" w:rsidR="00457D8A" w:rsidRDefault="00457D8A" w:rsidP="004B177B">
      <w:pPr>
        <w:spacing w:after="0" w:line="240" w:lineRule="auto"/>
      </w:pPr>
    </w:p>
    <w:p w14:paraId="3E6CE8F6" w14:textId="0BBBE972" w:rsidR="00457D8A" w:rsidRDefault="00457D8A" w:rsidP="004B177B">
      <w:pPr>
        <w:spacing w:after="0" w:line="240" w:lineRule="auto"/>
      </w:pPr>
    </w:p>
    <w:p w14:paraId="42F77C80" w14:textId="38E99898" w:rsidR="00457D8A" w:rsidRDefault="00457D8A" w:rsidP="004B177B">
      <w:pPr>
        <w:spacing w:after="0" w:line="240" w:lineRule="auto"/>
      </w:pPr>
    </w:p>
    <w:p w14:paraId="748FCECA" w14:textId="561924FC" w:rsidR="00457D8A" w:rsidRDefault="00457D8A" w:rsidP="004B177B">
      <w:pPr>
        <w:spacing w:after="0" w:line="240" w:lineRule="auto"/>
      </w:pPr>
    </w:p>
    <w:p w14:paraId="1DACB549" w14:textId="593B5514" w:rsidR="00457D8A" w:rsidRDefault="00457D8A" w:rsidP="004B177B">
      <w:pPr>
        <w:spacing w:after="0" w:line="240" w:lineRule="auto"/>
      </w:pPr>
    </w:p>
    <w:p w14:paraId="543BB4B5" w14:textId="5F876787" w:rsidR="00457D8A" w:rsidRDefault="00457D8A">
      <w:r>
        <w:br w:type="page"/>
      </w:r>
    </w:p>
    <w:p w14:paraId="689B892C" w14:textId="67F12077" w:rsidR="00457D8A" w:rsidRDefault="00457D8A" w:rsidP="00FE682D">
      <w:pPr>
        <w:pStyle w:val="1"/>
        <w:spacing w:after="0"/>
        <w:jc w:val="both"/>
      </w:pPr>
      <w:bookmarkStart w:id="7" w:name="_Toc191392407"/>
      <w:bookmarkStart w:id="8" w:name="_Toc191392460"/>
      <w:bookmarkStart w:id="9" w:name="_Toc221608867"/>
      <w:bookmarkStart w:id="10" w:name="_Toc222988021"/>
      <w:r w:rsidRPr="00457D8A">
        <w:lastRenderedPageBreak/>
        <w:t xml:space="preserve">1 </w:t>
      </w:r>
      <w:bookmarkEnd w:id="7"/>
      <w:bookmarkEnd w:id="8"/>
      <w:r w:rsidR="00137280">
        <w:t>Анализ требований и проектирование программного продукта</w:t>
      </w:r>
      <w:bookmarkEnd w:id="9"/>
      <w:bookmarkEnd w:id="10"/>
    </w:p>
    <w:p w14:paraId="3CB042AC" w14:textId="6D1A0D85" w:rsidR="00457D8A" w:rsidRDefault="00457D8A" w:rsidP="00457D8A">
      <w:pPr>
        <w:spacing w:after="0" w:line="240" w:lineRule="auto"/>
      </w:pPr>
    </w:p>
    <w:p w14:paraId="062BD34C" w14:textId="7E4B6607" w:rsidR="00457D8A" w:rsidRDefault="00030797" w:rsidP="00030797">
      <w:pPr>
        <w:pStyle w:val="2"/>
        <w:jc w:val="both"/>
      </w:pPr>
      <w:bookmarkStart w:id="11" w:name="_Toc191392408"/>
      <w:bookmarkStart w:id="12" w:name="_Toc191392461"/>
      <w:bookmarkStart w:id="13" w:name="_Toc221608868"/>
      <w:bookmarkStart w:id="14" w:name="_Toc222988022"/>
      <w:r>
        <w:t xml:space="preserve">1.1 </w:t>
      </w:r>
      <w:bookmarkEnd w:id="11"/>
      <w:bookmarkEnd w:id="12"/>
      <w:r w:rsidR="00137280">
        <w:t>Анализ предметной области</w:t>
      </w:r>
      <w:bookmarkEnd w:id="13"/>
      <w:bookmarkEnd w:id="14"/>
    </w:p>
    <w:p w14:paraId="20DD7F36" w14:textId="32574283" w:rsidR="00457D8A" w:rsidRPr="006A4D20" w:rsidRDefault="00457D8A" w:rsidP="006A4D20">
      <w:pPr>
        <w:spacing w:after="0" w:line="240" w:lineRule="auto"/>
        <w:ind w:firstLine="709"/>
      </w:pPr>
    </w:p>
    <w:p w14:paraId="589F5715" w14:textId="559C8263" w:rsidR="00457D8A" w:rsidRPr="006A4D20" w:rsidRDefault="00457D8A" w:rsidP="006A4D20">
      <w:pPr>
        <w:spacing w:after="0" w:line="240" w:lineRule="auto"/>
        <w:ind w:firstLine="709"/>
      </w:pPr>
    </w:p>
    <w:p w14:paraId="75BB7DEB" w14:textId="01C82051" w:rsidR="006A4D20" w:rsidRDefault="006A4D20" w:rsidP="006A4D20">
      <w:pPr>
        <w:spacing w:after="0" w:line="240" w:lineRule="auto"/>
        <w:ind w:firstLine="709"/>
        <w:jc w:val="both"/>
      </w:pPr>
      <w:r>
        <w:t xml:space="preserve">Программное обеспечение </w:t>
      </w:r>
      <w:r w:rsidR="000B0441">
        <w:t xml:space="preserve">(ПО) </w:t>
      </w:r>
      <w:r>
        <w:t>для плани</w:t>
      </w:r>
      <w:r w:rsidR="00211986">
        <w:t xml:space="preserve">рования модельных экспериментов </w:t>
      </w:r>
      <w:r w:rsidR="009955B9">
        <w:t>– э</w:t>
      </w:r>
      <w:r>
        <w:t>то тип компьютерных программ, которые помогают исследователям и инженерам эффективно проектировать, планировать и анализировать эксперименты еще до их физического проведения. В профессиональной среде это часто назыв</w:t>
      </w:r>
      <w:r w:rsidR="005D6CBA">
        <w:t>ают Design of Experiments (DOE)</w:t>
      </w:r>
      <w:r>
        <w:t>.</w:t>
      </w:r>
    </w:p>
    <w:p w14:paraId="1A6BCA61" w14:textId="2B5E4283" w:rsidR="006A4D20" w:rsidRDefault="009955B9" w:rsidP="006A4D20">
      <w:pPr>
        <w:spacing w:after="0" w:line="240" w:lineRule="auto"/>
        <w:ind w:firstLine="709"/>
        <w:jc w:val="both"/>
      </w:pPr>
      <w:r>
        <w:t>Основная цель такого ПО – п</w:t>
      </w:r>
      <w:r w:rsidR="006A4D20">
        <w:t xml:space="preserve">олучить максимум полезной информации при минимуме затрат ресурсов (времени, материалов, денег). </w:t>
      </w:r>
    </w:p>
    <w:p w14:paraId="40692F15" w14:textId="1488DF0F" w:rsidR="006A4D20" w:rsidRDefault="006A4D20" w:rsidP="006A4D20">
      <w:pPr>
        <w:spacing w:after="0" w:line="240" w:lineRule="auto"/>
        <w:ind w:firstLine="709"/>
        <w:jc w:val="both"/>
      </w:pPr>
      <w:r>
        <w:t>Основные функции, которые они выполняют:</w:t>
      </w:r>
    </w:p>
    <w:p w14:paraId="183A17FD" w14:textId="00082F99" w:rsidR="006A4D20" w:rsidRDefault="006A4D20" w:rsidP="0051799D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Планирование эксперимента (DOE): Помогает определить, какие факторы нужно варьировать и сколько опытов провести, чтобы получить статистически значимые результаты. Например, программы помогают создать полный факторный эксперимент, дробный факторный эксп</w:t>
      </w:r>
      <w:r w:rsidR="002A60F8">
        <w:t>еримент или поверхность отклика</w:t>
      </w:r>
      <w:r>
        <w:t>.</w:t>
      </w:r>
    </w:p>
    <w:p w14:paraId="125814A6" w14:textId="6A0B68F2" w:rsidR="006A4D20" w:rsidRDefault="006A4D20" w:rsidP="0051799D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Анализ мощности и размера выборки: Позволяет заранее рассчитать, какое количество повторных опытов необходимо, чтобы гарантированно обнаружи</w:t>
      </w:r>
      <w:r w:rsidR="002A60F8">
        <w:t>ть эффект заданной величины</w:t>
      </w:r>
      <w:r>
        <w:t>.</w:t>
      </w:r>
    </w:p>
    <w:p w14:paraId="64BD0EC4" w14:textId="7DE8F214" w:rsidR="006A4D20" w:rsidRDefault="006A4D20" w:rsidP="0051799D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Оптимизация: Поиск наилучших условий (например, температуры или давления) для достижения нужного результата (например, ма</w:t>
      </w:r>
      <w:r w:rsidR="002A60F8">
        <w:t>ксимальной прочности материала)</w:t>
      </w:r>
      <w:r>
        <w:t>.</w:t>
      </w:r>
    </w:p>
    <w:p w14:paraId="6066D3B4" w14:textId="1E39CEF5" w:rsidR="006A4D20" w:rsidRDefault="006A4D20" w:rsidP="0051799D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Симуляция процесса: Некоторые специализированные программы (например, StaggR) позволяют симулировать временные протоколы экспериментов, чтобы избежать накладок по времени п</w:t>
      </w:r>
      <w:r w:rsidR="002A60F8">
        <w:t>ри работе с множеством образцов</w:t>
      </w:r>
      <w:r>
        <w:t>.</w:t>
      </w:r>
    </w:p>
    <w:p w14:paraId="7512A289" w14:textId="3BBE8DDF" w:rsidR="008B39D1" w:rsidRDefault="006A4D20" w:rsidP="008B39D1">
      <w:pPr>
        <w:spacing w:after="0" w:line="240" w:lineRule="auto"/>
        <w:ind w:firstLine="709"/>
        <w:jc w:val="both"/>
      </w:pPr>
      <w:r>
        <w:t>Существует как мощное коммерческое ПО (например</w:t>
      </w:r>
      <w:r w:rsidR="00A451AF">
        <w:t>, Stat-Ease 360</w:t>
      </w:r>
      <w:r w:rsidR="006D7B9B">
        <w:t>, Design-Expert</w:t>
      </w:r>
      <w:r>
        <w:t>), так и специализированные научные и бесплатные инструменты (например, Educational Platform Trials Simulator (EPTS)  для социальных наук, или Tak</w:t>
      </w:r>
      <w:r w:rsidR="006D7B9B">
        <w:t>in для физических экспериментов</w:t>
      </w:r>
      <w:r>
        <w:t>).</w:t>
      </w:r>
    </w:p>
    <w:p w14:paraId="6767D861" w14:textId="6AB555A4" w:rsidR="003F3EC5" w:rsidRPr="003F3EC5" w:rsidRDefault="00334A2C" w:rsidP="003F3EC5">
      <w:pPr>
        <w:spacing w:after="0" w:line="240" w:lineRule="auto"/>
        <w:ind w:firstLine="709"/>
        <w:jc w:val="both"/>
      </w:pPr>
      <w:r>
        <w:t>Преимущества</w:t>
      </w:r>
      <w:r w:rsidR="003F3EC5" w:rsidRPr="003F3EC5">
        <w:t xml:space="preserve"> использования ПО для планирования экспериментов</w:t>
      </w:r>
    </w:p>
    <w:p w14:paraId="15E4FEBF" w14:textId="126DB935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Экономия ресурсов </w:t>
      </w:r>
      <w:r w:rsidR="006F6739">
        <w:t>– п</w:t>
      </w:r>
      <w:r w:rsidRPr="003F3EC5">
        <w:t>рограмма сама рассчитывает минимальное количество опытов, необходимое для получения достоверных результатов, что сокращает затраты времени, материалов и денег.</w:t>
      </w:r>
    </w:p>
    <w:p w14:paraId="0D0DA262" w14:textId="77777777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Повышение качества данных – статистически обоснованные планы позволяют выявить не только влияние отдельных факторов, но и их взаимодействие, что часто упускается при интуитивном подходе.</w:t>
      </w:r>
    </w:p>
    <w:p w14:paraId="5F1B3788" w14:textId="77777777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Оптимизация процессов – с помощью методов поверхности отклика или симуляции можно быстро найти наилучшие условия (например, максимум прочности или минимум затрат).</w:t>
      </w:r>
    </w:p>
    <w:p w14:paraId="322E4382" w14:textId="1F416427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Автоматизация расчётов – сложные математические вычисления (регрессия, проверка гипотез) выполняются автоматически, исключая человеческие ошибки.</w:t>
      </w:r>
    </w:p>
    <w:p w14:paraId="33E0A9AB" w14:textId="77777777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lastRenderedPageBreak/>
        <w:t>Наглядность – графики, поверхности отклика и трёхмерные визуализации помогают легко интерпретировать результаты и представлять их коллегам или заказчикам.</w:t>
      </w:r>
    </w:p>
    <w:p w14:paraId="4CD9DDFC" w14:textId="77777777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Интеграция – многие программы работают с CAD/CAE-системами, лабораторным оборудованием или базами данных, обеспечивая сквозной процесс исследований.</w:t>
      </w:r>
    </w:p>
    <w:p w14:paraId="5D25F6B8" w14:textId="77777777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Возможность повторного использования – созданные планы и модели можно сохранять и применять для похожих задач, ускоряя будущие разработки.</w:t>
      </w:r>
    </w:p>
    <w:p w14:paraId="1476D972" w14:textId="4CC761C7" w:rsidR="003F3EC5" w:rsidRPr="003F3EC5" w:rsidRDefault="00334A2C" w:rsidP="003F3EC5">
      <w:pPr>
        <w:spacing w:after="0" w:line="240" w:lineRule="auto"/>
        <w:ind w:firstLine="709"/>
        <w:jc w:val="both"/>
      </w:pPr>
      <w:r>
        <w:t>Недостатки</w:t>
      </w:r>
      <w:r w:rsidR="003F3EC5" w:rsidRPr="003F3EC5">
        <w:t xml:space="preserve"> использования ПО для планирования экспериментов</w:t>
      </w:r>
    </w:p>
    <w:p w14:paraId="2E80B3C5" w14:textId="77777777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Высокая стоимость – профессиональные пакеты (JMP, Design-Expert, Statistica) требуют значительных лицензионных отчислений, что может быть недоступно для небольших лабораторий или стартапов.</w:t>
      </w:r>
    </w:p>
    <w:p w14:paraId="1A7D5FBD" w14:textId="4EE7F766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Сложность освоения – для эффективной работы нужно понимать основы</w:t>
      </w:r>
      <w:r w:rsidR="00570126">
        <w:t xml:space="preserve"> статистики и методологии DOE. П</w:t>
      </w:r>
      <w:r w:rsidRPr="003F3EC5">
        <w:t>росто нажимать кнопки недостаточно, можно получить формально красивые, но бессмысленные результаты.</w:t>
      </w:r>
    </w:p>
    <w:p w14:paraId="56CEA0F6" w14:textId="7430E955" w:rsidR="003F3EC5" w:rsidRPr="003F3EC5" w:rsidRDefault="0066355E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Риск </w:t>
      </w:r>
      <w:r w:rsidR="003F3EC5" w:rsidRPr="003F3EC5">
        <w:t>неверной интерпретации – программа выдаёт математически корректный ответ, но если исходные данные некорректны или выбран неподходящий тип плана, выводы будут ошибочны.</w:t>
      </w:r>
    </w:p>
    <w:p w14:paraId="5001EC43" w14:textId="77777777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Зависимость от качества данных – «мусор на входе – мусор на выходе»: даже самая умная программа не исправит плохо измеренные или нерепрезентативные данные.</w:t>
      </w:r>
    </w:p>
    <w:p w14:paraId="74D19995" w14:textId="77777777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Ограничения применимости – не все реальные эксперименты укладываются в классические схемы DOE (например, уникальные исторические данные или процессы с трудно контролируемыми факторами).</w:t>
      </w:r>
    </w:p>
    <w:p w14:paraId="27FDE1C4" w14:textId="77777777" w:rsidR="003F3EC5" w:rsidRPr="003F3EC5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Вычислительные затраты – для сложных компьютерных симуляций (особенно с тысячами прогонов) могут потребоваться мощные серверы или кластеры.</w:t>
      </w:r>
    </w:p>
    <w:p w14:paraId="7BA8C362" w14:textId="355AD47E" w:rsidR="008B1417" w:rsidRDefault="003F3EC5" w:rsidP="003F3EC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F3EC5">
        <w:t>Избыточность для простых задач – если нужно сравнить всего два условия, использование специализированного ПО может быть неоправданным усложнением.</w:t>
      </w:r>
    </w:p>
    <w:p w14:paraId="7896B558" w14:textId="2821B47F" w:rsidR="00AC5934" w:rsidRDefault="00AC5934" w:rsidP="00AC5934">
      <w:pPr>
        <w:spacing w:after="0" w:line="240" w:lineRule="auto"/>
        <w:ind w:firstLine="709"/>
        <w:jc w:val="both"/>
      </w:pPr>
      <w:r>
        <w:t>Виды плановых экспериментов</w:t>
      </w:r>
    </w:p>
    <w:p w14:paraId="05A16024" w14:textId="715FF1B5" w:rsidR="00AC5934" w:rsidRDefault="00AC5934" w:rsidP="00AC5934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AC5934">
        <w:t>Полный факторный план</w:t>
      </w:r>
      <w:r>
        <w:t xml:space="preserve"> – включает </w:t>
      </w:r>
      <w:r w:rsidRPr="00AC5934">
        <w:t xml:space="preserve">все возможные комбинации уровней всех факторов. </w:t>
      </w:r>
      <w:r>
        <w:t>П</w:t>
      </w:r>
      <w:r w:rsidRPr="00AC5934">
        <w:t>озволяет оценить все главные эффекты и взаимодействия факторов. Однако при увеличении числа факторов количество необходимых опытов растет экспоненциально, что делает метод ресурсозатратным.</w:t>
      </w:r>
    </w:p>
    <w:p w14:paraId="4BEA8F7E" w14:textId="08AFE6C1" w:rsidR="005A493F" w:rsidRDefault="00CC5EF4" w:rsidP="00B4337B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C5EF4">
        <w:t>Дробный факторный план</w:t>
      </w:r>
      <w:r>
        <w:t xml:space="preserve"> – </w:t>
      </w:r>
      <w:r w:rsidRPr="00CC5EF4">
        <w:t>реализует только часть полного плана, сохраняя при этом все его важные свойства.</w:t>
      </w:r>
      <w:r>
        <w:t xml:space="preserve"> </w:t>
      </w:r>
      <w:r w:rsidRPr="00CC5EF4">
        <w:t>Например, полур</w:t>
      </w:r>
      <w:r w:rsidR="008B214C">
        <w:t>еплика содержит четыре опыта вместо восьми, четвертьреплика — восемь</w:t>
      </w:r>
      <w:r w:rsidRPr="00CC5EF4">
        <w:t xml:space="preserve"> опытов вместо 32.</w:t>
      </w:r>
    </w:p>
    <w:p w14:paraId="21B2ADC3" w14:textId="0608DB57" w:rsidR="00B4337B" w:rsidRDefault="00B4337B" w:rsidP="00B4337B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4337B">
        <w:t>Рандомизированный план – предполагает выбор сочетаний уровней для каждого прогона случайным образом. При использовании этого метода отправной точкой в формировании плана является число экспериментов, которые считает возможным (или необходимым) провести исследователь.</w:t>
      </w:r>
    </w:p>
    <w:p w14:paraId="1CD34DE2" w14:textId="53722747" w:rsidR="00B4337B" w:rsidRDefault="00B4337B" w:rsidP="00B4337B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4337B">
        <w:t xml:space="preserve">Латинский план (или «латинский квадрат») – используется в том случае, когда проводится эксперимент с одним первичным фактором и несколькими вторичными. Суть такого планирования состоит в следующем. Если первичный </w:t>
      </w:r>
      <w:r w:rsidR="008B214C">
        <w:lastRenderedPageBreak/>
        <w:t>фактор А имеет один уровень</w:t>
      </w:r>
      <w:r w:rsidRPr="00B4337B">
        <w:t>, то для каждого втори</w:t>
      </w:r>
      <w:r w:rsidR="008B214C">
        <w:t>чного фактора также выбирается один уровень</w:t>
      </w:r>
      <w:r w:rsidRPr="00B4337B">
        <w:t>. Выбор комбинации уровней факторов выполняется на основе специальной процедуры, которую мы рассмотрим на примере.</w:t>
      </w:r>
    </w:p>
    <w:p w14:paraId="1D9D221F" w14:textId="308AF3C9" w:rsidR="005224E5" w:rsidRPr="005224E5" w:rsidRDefault="00B4337B" w:rsidP="005224E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4337B">
        <w:t>Классический план – это эксперимент с изменением факторов по одному. Суть его состоит в том, что од</w:t>
      </w:r>
      <w:r w:rsidR="008B214C">
        <w:t>ин из факторов «пробегает» все первые уровни, а остальные k-один</w:t>
      </w:r>
      <w:r w:rsidRPr="00B4337B">
        <w:t xml:space="preserve"> факторов поддерживаются постоянными. Такой план обеспечивает исследование эффектов каждого фактора в отдельности.</w:t>
      </w:r>
    </w:p>
    <w:p w14:paraId="049EA11B" w14:textId="77777777" w:rsidR="005224E5" w:rsidRDefault="005224E5" w:rsidP="00F20D4C">
      <w:pPr>
        <w:spacing w:after="0" w:line="240" w:lineRule="auto"/>
        <w:ind w:firstLine="709"/>
        <w:jc w:val="both"/>
      </w:pPr>
    </w:p>
    <w:p w14:paraId="02D8F955" w14:textId="52FA2434" w:rsidR="002F1361" w:rsidRPr="00AA44CA" w:rsidRDefault="002F1361" w:rsidP="00F20D4C">
      <w:pPr>
        <w:spacing w:after="0" w:line="240" w:lineRule="auto"/>
        <w:ind w:firstLine="709"/>
        <w:jc w:val="both"/>
      </w:pPr>
    </w:p>
    <w:p w14:paraId="564FB9DA" w14:textId="00C0F0DB" w:rsidR="00457D8A" w:rsidRDefault="00030797" w:rsidP="00030797">
      <w:pPr>
        <w:pStyle w:val="2"/>
        <w:jc w:val="both"/>
      </w:pPr>
      <w:bookmarkStart w:id="15" w:name="_Toc191392409"/>
      <w:bookmarkStart w:id="16" w:name="_Toc191392462"/>
      <w:bookmarkStart w:id="17" w:name="_Toc221608869"/>
      <w:bookmarkStart w:id="18" w:name="_Toc222988023"/>
      <w:r>
        <w:t xml:space="preserve">1.2 </w:t>
      </w:r>
      <w:bookmarkEnd w:id="15"/>
      <w:bookmarkEnd w:id="16"/>
      <w:r w:rsidR="00137280">
        <w:t>Техническое задание</w:t>
      </w:r>
      <w:bookmarkEnd w:id="17"/>
      <w:bookmarkEnd w:id="18"/>
    </w:p>
    <w:p w14:paraId="10BC2B84" w14:textId="346CFD6A" w:rsidR="00BB4928" w:rsidRDefault="00BB4928" w:rsidP="002F1361">
      <w:pPr>
        <w:spacing w:after="0" w:line="240" w:lineRule="auto"/>
        <w:ind w:firstLine="709"/>
        <w:jc w:val="both"/>
      </w:pPr>
    </w:p>
    <w:p w14:paraId="5442A6D8" w14:textId="5F621C0E" w:rsidR="00BB4928" w:rsidRDefault="00BB4928" w:rsidP="002F1361">
      <w:pPr>
        <w:spacing w:after="0" w:line="240" w:lineRule="auto"/>
        <w:ind w:firstLine="709"/>
        <w:jc w:val="both"/>
      </w:pPr>
    </w:p>
    <w:p w14:paraId="51DB3494" w14:textId="1AAD6FA6" w:rsidR="00030797" w:rsidRDefault="00DF0278" w:rsidP="002F1361">
      <w:pPr>
        <w:spacing w:after="0" w:line="240" w:lineRule="auto"/>
        <w:ind w:firstLine="709"/>
        <w:jc w:val="both"/>
      </w:pPr>
      <w:r>
        <w:t>Техническое задание</w:t>
      </w:r>
      <w:r w:rsidR="00171B06">
        <w:t xml:space="preserve"> (ТЗ)</w:t>
      </w:r>
      <w:r>
        <w:t xml:space="preserve"> на разработку программного обеспечения – это документ который содержит подробное описание требований к программному продукту. Он определяет функциональные и нефункциональные требования, а также спецификации и ограничения, которые должны быть учтены при разработке программного обеспечения (ПО).</w:t>
      </w:r>
      <w:r w:rsidR="00171B06">
        <w:t xml:space="preserve"> ТЗ на разработку автоматизированной системы (АС) создаётся согласно ГОСТ 34.602 – 2020 «Информационные технологии</w:t>
      </w:r>
      <w:r w:rsidR="00101504">
        <w:t xml:space="preserve">. </w:t>
      </w:r>
      <w:r w:rsidR="00171B06">
        <w:t>Комплекс стандартов на автоматизированные системы. Техническое задание на создание автоматизированной системы» и содержит 10 обязательных разделов.</w:t>
      </w:r>
    </w:p>
    <w:p w14:paraId="1583FB37" w14:textId="6EEBB11B" w:rsidR="0040539E" w:rsidRDefault="0040539E" w:rsidP="002F1361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представлено ниже.</w:t>
      </w:r>
    </w:p>
    <w:p w14:paraId="62F64920" w14:textId="5B4C0CF4" w:rsidR="0040539E" w:rsidRDefault="0040539E" w:rsidP="0051799D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46D68B27" w14:textId="17D12381" w:rsidR="009B0830" w:rsidRDefault="001E5D92" w:rsidP="00220CF1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Полное наименование АС и её условное обозначение: Программное обеспечения для планирования </w:t>
      </w:r>
      <w:r w:rsidR="000868DE">
        <w:t xml:space="preserve">модельных экспериментов </w:t>
      </w:r>
      <w:r>
        <w:t>(</w:t>
      </w:r>
      <w:r w:rsidR="000868DE">
        <w:t>Планёр)</w:t>
      </w:r>
      <w:r w:rsidR="009B0830">
        <w:t>.</w:t>
      </w:r>
    </w:p>
    <w:p w14:paraId="72A71EBC" w14:textId="1E06695E" w:rsidR="009B0830" w:rsidRDefault="003D43D9" w:rsidP="00220CF1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Наименование организации-</w:t>
      </w:r>
      <w:r w:rsidR="009B0830">
        <w:t xml:space="preserve">заказчика: </w:t>
      </w:r>
      <w:r>
        <w:t>Факультет среднего профессионального образования Орского Гуманитарно-Технологического Института (филиала) ОГУ</w:t>
      </w:r>
    </w:p>
    <w:p w14:paraId="7704F18B" w14:textId="4B1EC66F" w:rsidR="00995B94" w:rsidRPr="00995B94" w:rsidRDefault="00995B94" w:rsidP="00995B94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Разработчик: студент группы 24ИСП-1 Запускалов В.А.</w:t>
      </w:r>
    </w:p>
    <w:p w14:paraId="5DD51EEF" w14:textId="44ED8737" w:rsidR="00220CF1" w:rsidRDefault="00220CF1" w:rsidP="00220CF1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Документ, на основании которого создается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«Осуществления интеграций программных модулей» специальности 09.02.07 Информационные системы и программирование от 04.02.2026</w:t>
      </w:r>
    </w:p>
    <w:p w14:paraId="67691A80" w14:textId="0085E21A" w:rsidR="008844BD" w:rsidRDefault="008844BD" w:rsidP="00220CF1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Плановые сроки:</w:t>
      </w:r>
    </w:p>
    <w:p w14:paraId="2B3FAE0D" w14:textId="116EE59B" w:rsidR="008844BD" w:rsidRDefault="008844BD" w:rsidP="008844BD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начало работ – 10.02.2026</w:t>
      </w:r>
    </w:p>
    <w:p w14:paraId="2EE52832" w14:textId="15F23D01" w:rsidR="008844BD" w:rsidRDefault="008844BD" w:rsidP="008844BD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окончание работ – 13.06.2026</w:t>
      </w:r>
    </w:p>
    <w:p w14:paraId="487C676A" w14:textId="4923F93E" w:rsidR="0040539E" w:rsidRDefault="0040539E" w:rsidP="0051799D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и назначения создания автоматизированной системы.</w:t>
      </w:r>
    </w:p>
    <w:p w14:paraId="39AF44E5" w14:textId="49F4B142" w:rsidR="00493831" w:rsidRPr="001C3735" w:rsidRDefault="00A279D4" w:rsidP="00AB3C3D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создания АС:</w:t>
      </w:r>
      <w:r w:rsidR="00493831">
        <w:t xml:space="preserve"> </w:t>
      </w:r>
      <w:r w:rsidR="002C0B63">
        <w:t>Ц</w:t>
      </w:r>
      <w:r w:rsidR="00493831">
        <w:t>елями являются</w:t>
      </w:r>
      <w:r w:rsidR="00493831" w:rsidRPr="00493831">
        <w:t xml:space="preserve"> повышение э</w:t>
      </w:r>
      <w:r w:rsidR="00493831" w:rsidRPr="001C3735">
        <w:t xml:space="preserve">ффективности и качества проведения модельных экспериментов за </w:t>
      </w:r>
      <w:r w:rsidR="001C3735" w:rsidRPr="001C3735">
        <w:t>счё</w:t>
      </w:r>
      <w:r w:rsidR="00493831" w:rsidRPr="001C3735">
        <w:t>т:</w:t>
      </w:r>
    </w:p>
    <w:p w14:paraId="13F2C58F" w14:textId="0F246B69" w:rsidR="00493831" w:rsidRPr="001C3735" w:rsidRDefault="00493831" w:rsidP="00493831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1C3735">
        <w:t xml:space="preserve">Сокращения </w:t>
      </w:r>
      <w:r w:rsidR="001C3735" w:rsidRPr="001C3735">
        <w:t>трудоё</w:t>
      </w:r>
      <w:r w:rsidRPr="001C3735">
        <w:t xml:space="preserve">мкости подготовки планов эксперимента не менее чем в 3 раза по сравнению с ручным </w:t>
      </w:r>
      <w:r w:rsidR="001C3735" w:rsidRPr="001C3735">
        <w:t>расчё</w:t>
      </w:r>
      <w:r w:rsidRPr="001C3735">
        <w:t>том.</w:t>
      </w:r>
    </w:p>
    <w:p w14:paraId="6391B38C" w14:textId="03102894" w:rsidR="00493831" w:rsidRPr="00493831" w:rsidRDefault="00493831" w:rsidP="00493831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1C3735">
        <w:t xml:space="preserve">Повышения достоверности результатов за </w:t>
      </w:r>
      <w:r w:rsidR="001C3735" w:rsidRPr="001C3735">
        <w:t>счё</w:t>
      </w:r>
      <w:r w:rsidRPr="001C3735">
        <w:t>т</w:t>
      </w:r>
      <w:r w:rsidRPr="00995B94">
        <w:rPr>
          <w:color w:val="FF0000"/>
        </w:rPr>
        <w:t xml:space="preserve"> </w:t>
      </w:r>
      <w:r w:rsidRPr="00493831">
        <w:t>исключения ошибок планирования, св</w:t>
      </w:r>
      <w:r w:rsidR="00C76529">
        <w:t>язанных с человеческим фактором.</w:t>
      </w:r>
    </w:p>
    <w:p w14:paraId="187BD707" w14:textId="0814286D" w:rsidR="00493831" w:rsidRPr="00493831" w:rsidRDefault="00493831" w:rsidP="00493831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493831">
        <w:lastRenderedPageBreak/>
        <w:t>Оптимизации вычислительных затрат (снижение числа прогонов модели на 20-30% без потери статистической значимости).</w:t>
      </w:r>
    </w:p>
    <w:p w14:paraId="68AB9DD4" w14:textId="0FD8B955" w:rsidR="00FB7452" w:rsidRDefault="00E35799" w:rsidP="004A6DE4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35799">
        <w:t>Назначения АС:</w:t>
      </w:r>
      <w:r w:rsidR="00A279D4" w:rsidRPr="00025F46">
        <w:rPr>
          <w:color w:val="FF0000"/>
        </w:rPr>
        <w:t xml:space="preserve"> </w:t>
      </w:r>
      <w:r w:rsidR="002C0B63">
        <w:t>О</w:t>
      </w:r>
      <w:r w:rsidR="00025F46" w:rsidRPr="00025F46">
        <w:t>бъектом автоматизации является </w:t>
      </w:r>
      <w:r w:rsidR="00025F46" w:rsidRPr="00025F46">
        <w:rPr>
          <w:bCs/>
        </w:rPr>
        <w:t>процесс планирования экспериментов</w:t>
      </w:r>
      <w:r w:rsidR="00025F46" w:rsidRPr="00025F46">
        <w:t xml:space="preserve"> с математическими и имитационными моделями, проводимый исследователями и инженерами. </w:t>
      </w:r>
    </w:p>
    <w:p w14:paraId="0D8E60FA" w14:textId="6A3CBF11" w:rsidR="003D4D7F" w:rsidRDefault="00995B94" w:rsidP="0051799D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Характеристика объекта</w:t>
      </w:r>
      <w:r w:rsidR="003D4D7F">
        <w:t xml:space="preserve"> автоматизации.</w:t>
      </w:r>
    </w:p>
    <w:p w14:paraId="3CB58168" w14:textId="27F37FE8" w:rsidR="003D4D7F" w:rsidRPr="003D4D7F" w:rsidRDefault="003D4D7F" w:rsidP="003D4D7F">
      <w:pPr>
        <w:spacing w:after="0" w:line="240" w:lineRule="auto"/>
        <w:ind w:firstLine="709"/>
        <w:jc w:val="both"/>
      </w:pPr>
      <w:r w:rsidRPr="003D4D7F">
        <w:t>Объектом автоматизации является </w:t>
      </w:r>
      <w:r w:rsidRPr="003D4D7F">
        <w:rPr>
          <w:bCs/>
        </w:rPr>
        <w:t>процесс планирования экспериментов</w:t>
      </w:r>
      <w:r w:rsidRPr="003D4D7F">
        <w:t> с математическими и имитационными моделями, проводимый исследователями и инженерами.</w:t>
      </w:r>
      <w:r>
        <w:t xml:space="preserve"> </w:t>
      </w:r>
      <w:r w:rsidRPr="003D4D7F">
        <w:rPr>
          <w:bCs/>
        </w:rPr>
        <w:t>Характеристики процесса:</w:t>
      </w:r>
    </w:p>
    <w:p w14:paraId="1A323997" w14:textId="77777777" w:rsidR="003D4D7F" w:rsidRPr="003D4D7F" w:rsidRDefault="003D4D7F" w:rsidP="00B87473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87473">
        <w:t>Сложность и многофакторность:</w:t>
      </w:r>
      <w:r w:rsidRPr="003D4D7F">
        <w:t> Объект характеризуется наличием множества входных параметров (факторов), влияющих на выходные показатели (отклики), связи между которыми часто нелинейны.</w:t>
      </w:r>
    </w:p>
    <w:p w14:paraId="13D82249" w14:textId="37E34CE3" w:rsidR="003D4D7F" w:rsidRPr="003D4D7F" w:rsidRDefault="003D4D7F" w:rsidP="00B87473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87473">
        <w:t xml:space="preserve">Высокая </w:t>
      </w:r>
      <w:r w:rsidR="005B3711" w:rsidRPr="005B3711">
        <w:t>трудоё</w:t>
      </w:r>
      <w:r w:rsidRPr="005B3711">
        <w:t>мкость:</w:t>
      </w:r>
      <w:r w:rsidRPr="003D4D7F">
        <w:t> Ручное построение ортогональных планов (например, полного факторного э</w:t>
      </w:r>
      <w:r w:rsidR="005B3711">
        <w:t>ксперимента) для числа факторов больше трёх</w:t>
      </w:r>
      <w:r w:rsidRPr="00995B94">
        <w:rPr>
          <w:color w:val="FF0000"/>
        </w:rPr>
        <w:t xml:space="preserve"> </w:t>
      </w:r>
      <w:r w:rsidRPr="003D4D7F">
        <w:t>требует значительных затрат времени и подвержено ошибкам.</w:t>
      </w:r>
    </w:p>
    <w:p w14:paraId="65A8087C" w14:textId="77777777" w:rsidR="003D4D7F" w:rsidRPr="003D4D7F" w:rsidRDefault="003D4D7F" w:rsidP="00B87473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87473">
        <w:t>Разнородность исходных данных:</w:t>
      </w:r>
      <w:r w:rsidRPr="003D4D7F">
        <w:t> Исходные данные могут быть представлены в различных форматах (таблицы, текстовые описания, базы данных предыдущих экспериментов).</w:t>
      </w:r>
    </w:p>
    <w:p w14:paraId="0C008487" w14:textId="189AC1AC" w:rsidR="003D4D7F" w:rsidRPr="003D4D7F" w:rsidRDefault="003D4D7F" w:rsidP="00B87473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87473">
        <w:t>Многовариантность:</w:t>
      </w:r>
      <w:r w:rsidRPr="003D4D7F">
        <w:t> Необходимость быстрого перебора различных стратегий планирования для поиска оптимальной.</w:t>
      </w:r>
    </w:p>
    <w:p w14:paraId="152AD233" w14:textId="56D6E7FB" w:rsidR="0040539E" w:rsidRDefault="0040539E" w:rsidP="0051799D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автоматизированной системе.</w:t>
      </w:r>
    </w:p>
    <w:p w14:paraId="0B553F6C" w14:textId="4B38B2AF" w:rsidR="00C76529" w:rsidRPr="00C76529" w:rsidRDefault="007111D1" w:rsidP="00995B94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</w:t>
      </w:r>
      <w:r w:rsidR="00C76529">
        <w:t xml:space="preserve">бования к структуре АС в целом: </w:t>
      </w:r>
      <w:r w:rsidR="002C0B63">
        <w:t>С</w:t>
      </w:r>
      <w:r w:rsidR="00C76529" w:rsidRPr="00C76529">
        <w:t>истема должна иметь модульную структуру, включающую:</w:t>
      </w:r>
    </w:p>
    <w:p w14:paraId="606EC70F" w14:textId="77777777" w:rsidR="00C76529" w:rsidRPr="00C76529" w:rsidRDefault="00C76529" w:rsidP="0077608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76529">
        <w:t>Модуль ввода и валидации исходных данных (параметров модели, факторов и областей их определения).</w:t>
      </w:r>
    </w:p>
    <w:p w14:paraId="14D76677" w14:textId="77777777" w:rsidR="00C76529" w:rsidRPr="00C76529" w:rsidRDefault="00C76529" w:rsidP="0077608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76529">
        <w:t>Модуль генерации планов эксперимента (с набором алгоритмов).</w:t>
      </w:r>
    </w:p>
    <w:p w14:paraId="1C55DAB4" w14:textId="0F1489AA" w:rsidR="005C318E" w:rsidRPr="009C0460" w:rsidRDefault="00C76529" w:rsidP="009C0460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76529">
        <w:t>Модуль анализа и визуализации структуры плана.</w:t>
      </w:r>
    </w:p>
    <w:p w14:paraId="0CDB769E" w14:textId="72636EE3" w:rsidR="00C76529" w:rsidRPr="007111D1" w:rsidRDefault="00C76529" w:rsidP="00AB40F3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76529">
        <w:t>Архитектура должна быть открытой, допускающей последующее расширение перечня методов планирования.</w:t>
      </w:r>
    </w:p>
    <w:p w14:paraId="4402DF10" w14:textId="1CCDC1E7" w:rsidR="007111D1" w:rsidRDefault="007111D1" w:rsidP="007111D1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jc w:val="both"/>
      </w:pPr>
      <w:r>
        <w:t>Требования к функциям, выполняемым АС</w:t>
      </w:r>
      <w:r w:rsidR="00995B94">
        <w:t>:</w:t>
      </w:r>
    </w:p>
    <w:p w14:paraId="54DFC1B1" w14:textId="79CD69A2" w:rsidR="00AB40F3" w:rsidRPr="00AB40F3" w:rsidRDefault="00AB40F3" w:rsidP="00AB40F3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AB40F3">
        <w:t>Функция выбора метода планирования: Предоставление пользователю возможности выбора метода из перечня (полный факторный эксперимент, дробный факторный эксперимент, план Бок</w:t>
      </w:r>
      <w:r w:rsidR="002D4EDD">
        <w:t>са-Бенкена, метод Монте-Карло и другие</w:t>
      </w:r>
      <w:r w:rsidRPr="00AB40F3">
        <w:t>).</w:t>
      </w:r>
    </w:p>
    <w:p w14:paraId="271697D1" w14:textId="30710895" w:rsidR="00AB40F3" w:rsidRDefault="00AB40F3" w:rsidP="00AB40F3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AB40F3">
        <w:t>Функция автоматической генерации матрицы плана: Формирование матрицы планирования в кодированных и натуральных значениях факторов на основе введенных ограничений.</w:t>
      </w:r>
    </w:p>
    <w:p w14:paraId="7536A419" w14:textId="77777777" w:rsidR="00437B3A" w:rsidRDefault="00437B3A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полного факторного эксперимента.</w:t>
      </w:r>
    </w:p>
    <w:p w14:paraId="4C42589B" w14:textId="77777777" w:rsidR="00437B3A" w:rsidRDefault="00437B3A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дробного факторного эксперимента.</w:t>
      </w:r>
    </w:p>
    <w:p w14:paraId="284E0029" w14:textId="21E24EAD" w:rsidR="00437B3A" w:rsidRDefault="00437B3A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рандомизированного</w:t>
      </w:r>
      <w:r w:rsidR="000013C4">
        <w:t xml:space="preserve"> </w:t>
      </w:r>
      <w:r>
        <w:t>эксперимента.</w:t>
      </w:r>
    </w:p>
    <w:p w14:paraId="5368F42B" w14:textId="77777777" w:rsidR="00437B3A" w:rsidRDefault="00437B3A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латинского квадрата.</w:t>
      </w:r>
    </w:p>
    <w:p w14:paraId="7B6306AE" w14:textId="4193C8A9" w:rsidR="00437B3A" w:rsidRPr="00AB40F3" w:rsidRDefault="00437B3A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классического эксперимента.</w:t>
      </w:r>
    </w:p>
    <w:p w14:paraId="4A481DBC" w14:textId="11352E6C" w:rsidR="007111D1" w:rsidRDefault="007111D1" w:rsidP="007111D1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jc w:val="both"/>
      </w:pPr>
      <w:r>
        <w:t>Требования к видам обеспечения АС:</w:t>
      </w:r>
    </w:p>
    <w:p w14:paraId="096AB45D" w14:textId="27FABCDF" w:rsidR="000B1D1F" w:rsidRPr="000B1D1F" w:rsidRDefault="000B1D1F" w:rsidP="000B1D1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lastRenderedPageBreak/>
        <w:t>Требования</w:t>
      </w:r>
      <w:r w:rsidR="00995B94">
        <w:t xml:space="preserve"> к математическому обеспечению:</w:t>
      </w:r>
      <w:r w:rsidRPr="000B1D1F">
        <w:t xml:space="preserve"> алгоритмы построения планов для линейных и нелинейных моделей, методы рандомизации, алгоритмы оптимизации количества опытов. Должна обеспечиваться погрешность вычислений не более 0,1%.</w:t>
      </w:r>
    </w:p>
    <w:p w14:paraId="5D9600BE" w14:textId="5162419B" w:rsidR="000B1D1F" w:rsidRPr="000B1D1F" w:rsidRDefault="000B1D1F" w:rsidP="009C0460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t xml:space="preserve">Требования к информационному </w:t>
      </w:r>
      <w:r w:rsidR="009C0460">
        <w:t xml:space="preserve">обеспечению: </w:t>
      </w:r>
      <w:r w:rsidR="009C0460" w:rsidRPr="009C0460">
        <w:t xml:space="preserve">файловое хранилище </w:t>
      </w:r>
      <w:r w:rsidRPr="009C0460">
        <w:t>для</w:t>
      </w:r>
      <w:r w:rsidR="009C0460" w:rsidRPr="009C0460">
        <w:t xml:space="preserve"> сохранения шаблонов задач.</w:t>
      </w:r>
      <w:r w:rsidRPr="009C0460">
        <w:t xml:space="preserve"> </w:t>
      </w:r>
      <w:r w:rsidRPr="000B1D1F">
        <w:t>Форматы входных/вы</w:t>
      </w:r>
      <w:r w:rsidR="009356CB">
        <w:t>а</w:t>
      </w:r>
      <w:r w:rsidRPr="000B1D1F">
        <w:t>ходных данных должны быть документированы (предпочтительно JSON, XML, CSV).</w:t>
      </w:r>
    </w:p>
    <w:p w14:paraId="5EA75243" w14:textId="0006A44B" w:rsidR="000B1D1F" w:rsidRPr="000B1D1F" w:rsidRDefault="000B1D1F" w:rsidP="000B1D1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t xml:space="preserve">Требования к лингвистическому обеспечению: Интерфейс пользователя должен быть реализован на русском языке. </w:t>
      </w:r>
    </w:p>
    <w:p w14:paraId="540BBAFE" w14:textId="70D51F99" w:rsidR="000B1D1F" w:rsidRPr="00317AE3" w:rsidRDefault="000B1D1F" w:rsidP="00317AE3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t>Требования к программному обеспечению: Системное ПО (операционн</w:t>
      </w:r>
      <w:r w:rsidR="004E1FFD">
        <w:t>ая система) не регламентируется жёстко</w:t>
      </w:r>
      <w:r w:rsidRPr="000B1D1F">
        <w:t>, но разработка должна вестись с использованием современных, непроприетарных технологий по возможности. Прикладное ПО сторонних производителей для функционирования системы не требуется (автономность).</w:t>
      </w:r>
      <w:r w:rsidR="00995B94">
        <w:t xml:space="preserve"> </w:t>
      </w:r>
      <w:r w:rsidR="005A3FD9">
        <w:t xml:space="preserve">ОС – </w:t>
      </w:r>
      <w:r w:rsidR="005A3FD9" w:rsidRPr="00317AE3">
        <w:t>Windows</w:t>
      </w:r>
      <w:r w:rsidR="005A3FD9" w:rsidRPr="005A3FD9">
        <w:t xml:space="preserve">, </w:t>
      </w:r>
      <w:r w:rsidR="005A3FD9">
        <w:t xml:space="preserve">средство разработки – </w:t>
      </w:r>
      <w:r w:rsidR="005A3FD9" w:rsidRPr="00317AE3">
        <w:t>Visual</w:t>
      </w:r>
      <w:r w:rsidR="005A3FD9" w:rsidRPr="005A3FD9">
        <w:t xml:space="preserve"> </w:t>
      </w:r>
      <w:r w:rsidR="005A3FD9" w:rsidRPr="00317AE3">
        <w:t>Studio</w:t>
      </w:r>
      <w:r w:rsidR="005A3FD9" w:rsidRPr="005A3FD9">
        <w:t xml:space="preserve"> </w:t>
      </w:r>
      <w:r w:rsidR="005A3FD9" w:rsidRPr="00317AE3">
        <w:t>Code</w:t>
      </w:r>
      <w:r w:rsidR="005A3FD9" w:rsidRPr="005A3FD9">
        <w:t xml:space="preserve">, </w:t>
      </w:r>
      <w:r w:rsidR="005A3FD9">
        <w:t xml:space="preserve">язык программирования – </w:t>
      </w:r>
      <w:r w:rsidR="005A3FD9" w:rsidRPr="00317AE3">
        <w:t>C</w:t>
      </w:r>
      <w:r w:rsidR="005A3FD9" w:rsidRPr="005A3FD9">
        <w:t xml:space="preserve">#, </w:t>
      </w:r>
      <w:r w:rsidR="005A3FD9">
        <w:t xml:space="preserve">средство моделирования – </w:t>
      </w:r>
      <w:r w:rsidR="005A3FD9" w:rsidRPr="00317AE3">
        <w:t>Ramus</w:t>
      </w:r>
      <w:r w:rsidR="005A3FD9" w:rsidRPr="005A3FD9">
        <w:t xml:space="preserve"> </w:t>
      </w:r>
      <w:r w:rsidR="005A3FD9" w:rsidRPr="00317AE3">
        <w:t>Education</w:t>
      </w:r>
      <w:r w:rsidR="002D0C56" w:rsidRPr="00317AE3">
        <w:t>al</w:t>
      </w:r>
      <w:r w:rsidR="005A3FD9" w:rsidRPr="005A3FD9">
        <w:t xml:space="preserve">, </w:t>
      </w:r>
      <w:r w:rsidR="005A3FD9">
        <w:t xml:space="preserve">средство документирования – </w:t>
      </w:r>
      <w:r w:rsidR="005A3FD9" w:rsidRPr="00317AE3">
        <w:t>Microsoft</w:t>
      </w:r>
      <w:r w:rsidR="005A3FD9" w:rsidRPr="005A3FD9">
        <w:t xml:space="preserve"> </w:t>
      </w:r>
      <w:r w:rsidR="005A3FD9" w:rsidRPr="00317AE3">
        <w:t>Word</w:t>
      </w:r>
      <w:r w:rsidR="005A3FD9" w:rsidRPr="005A3FD9">
        <w:t xml:space="preserve">. </w:t>
      </w:r>
    </w:p>
    <w:p w14:paraId="61117644" w14:textId="54CE5490" w:rsidR="000B1D1F" w:rsidRPr="000B1D1F" w:rsidRDefault="000B1D1F" w:rsidP="000B1D1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t>Требования к техническому обеспечению: Минимальные требования к аппаратному обеспечению должны обеспечивать комфортную работу на компьютерах средней производительности (например: процессор с тактовой частотой от 2.0 ГГц, ОЗУ от 4 ГБ, свободное дисковое пространство от 500 МБ). Состав технических средст</w:t>
      </w:r>
      <w:r w:rsidR="00995B94">
        <w:t>в – персональный компьютер (ПК), лазерный принтер.</w:t>
      </w:r>
    </w:p>
    <w:p w14:paraId="75F3004B" w14:textId="77777777" w:rsidR="000B1D1F" w:rsidRPr="000B1D1F" w:rsidRDefault="000B1D1F" w:rsidP="000B1D1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t>Требования к организационному обеспечению: Должна быть разработана документация, регламентирующая взаимодействие пользователя с системой (руководство пользователя). Для администратора системы (при наличии) должны быть определены действия по установке и настройке.</w:t>
      </w:r>
    </w:p>
    <w:p w14:paraId="6C0FD028" w14:textId="67990A14" w:rsidR="007111D1" w:rsidRDefault="00101504" w:rsidP="007111D1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jc w:val="both"/>
      </w:pPr>
      <w:r>
        <w:t xml:space="preserve">Общие технические требования: </w:t>
      </w:r>
    </w:p>
    <w:p w14:paraId="6DB60885" w14:textId="39C0891F" w:rsidR="00F2138C" w:rsidRPr="00F2138C" w:rsidRDefault="00F2138C" w:rsidP="00F2138C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2138C">
        <w:t xml:space="preserve">Требования к численности и </w:t>
      </w:r>
      <w:r w:rsidR="00570024">
        <w:t xml:space="preserve">квалификации пользователей </w:t>
      </w:r>
      <w:r w:rsidRPr="00F2138C">
        <w:t>АС: Пользователями являются научные сотрудники, инженеры-исследователи, преподаватели и студенты старших курсов технических специальностей, владеющие основами теории планирования эксперимента. Специальной подготовки для работы с системой не требуется после изучения руководства пользователя. Достаточно навыков уверенного пользователя ПК.</w:t>
      </w:r>
    </w:p>
    <w:p w14:paraId="7B71D731" w14:textId="5C8D862C" w:rsidR="00F2138C" w:rsidRPr="00F2138C" w:rsidRDefault="00F2138C" w:rsidP="00F2138C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2138C">
        <w:t xml:space="preserve">Требования к </w:t>
      </w:r>
      <w:r w:rsidR="004E1FFD" w:rsidRPr="004E1FFD">
        <w:t>надё</w:t>
      </w:r>
      <w:r w:rsidRPr="004E1FFD">
        <w:t>жности</w:t>
      </w:r>
      <w:r w:rsidRPr="00F2138C">
        <w:t>: Система должна корректно обрабатывать ошибочные действия пользователя (защита от некорректного ввода) без потери данных и завершения работы. Время восстановления после сбоя (перезапуск</w:t>
      </w:r>
      <w:r w:rsidR="004E1FFD">
        <w:t xml:space="preserve"> программы) не должно превышать одной м</w:t>
      </w:r>
      <w:r w:rsidRPr="00F2138C">
        <w:t>инуты.</w:t>
      </w:r>
    </w:p>
    <w:p w14:paraId="59595CD3" w14:textId="18DD6E51" w:rsidR="00F2138C" w:rsidRPr="00F2138C" w:rsidRDefault="00F2138C" w:rsidP="00F2138C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2138C">
        <w:t xml:space="preserve">Требования к эргономике и технической эстетике: Интерфейс должен быть интуитивно понятным, построенным по принципу «главное меню – рабочая область». Должна использоваться </w:t>
      </w:r>
      <w:r w:rsidR="00FF39DB">
        <w:t>бело-чёрная</w:t>
      </w:r>
      <w:r w:rsidRPr="00F2138C">
        <w:t xml:space="preserve">, шрифты </w:t>
      </w:r>
      <w:r w:rsidR="00FF39DB" w:rsidRPr="002D0C56">
        <w:t xml:space="preserve">14 </w:t>
      </w:r>
      <w:r w:rsidR="00FF39DB">
        <w:t>размера</w:t>
      </w:r>
      <w:r w:rsidRPr="00F2138C">
        <w:t>. Представление данных (таблицы, графики) должно быть наглядным, не перегруженным избыточной информацией.</w:t>
      </w:r>
    </w:p>
    <w:p w14:paraId="544AE564" w14:textId="49E41E10" w:rsidR="00F2138C" w:rsidRPr="00F2138C" w:rsidRDefault="00F2138C" w:rsidP="00F2138C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2138C">
        <w:t xml:space="preserve">Требования к защите от несанкционированного доступа: Система может функционировать в среде с разграничением прав доступа на уровне ОС. </w:t>
      </w:r>
      <w:r w:rsidRPr="00F37003">
        <w:t xml:space="preserve">Для защиты </w:t>
      </w:r>
      <w:r w:rsidRPr="00F37003">
        <w:lastRenderedPageBreak/>
        <w:t>от случайной модификации файлов данных рекомендуется разграничение прав на запись</w:t>
      </w:r>
      <w:r w:rsidR="00F37003" w:rsidRPr="00F37003">
        <w:t>: пользователь и разработчик</w:t>
      </w:r>
      <w:r w:rsidRPr="00F37003">
        <w:t>.</w:t>
      </w:r>
      <w:r w:rsidRPr="00F2138C">
        <w:t xml:space="preserve"> Встроенных средств авторизации пользователей на начальном этапе не требуется, если это не оговорено заказчиком отдельно.</w:t>
      </w:r>
    </w:p>
    <w:p w14:paraId="35977B31" w14:textId="610B77F2" w:rsidR="0040539E" w:rsidRDefault="0040539E" w:rsidP="00370CEE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Состав и содержание работ по созданию автоматизированной системы.</w:t>
      </w:r>
    </w:p>
    <w:p w14:paraId="100568A4" w14:textId="4E8AC5BE" w:rsidR="00101504" w:rsidRDefault="00101504" w:rsidP="00370CEE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Этапы разработки АС составлены согласно ГОСТ Р 59793 – 2021 «Информационные технологии. Комплекс стандартов на автоматизированные системы. Автоматизированные системы. Стадии создания» и представлены в таблице 1.</w:t>
      </w:r>
    </w:p>
    <w:p w14:paraId="3CD0E297" w14:textId="77777777" w:rsidR="00D82A5E" w:rsidRPr="001C3735" w:rsidRDefault="00D82A5E" w:rsidP="00101504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2A59B9A9" w14:textId="0C87792B" w:rsidR="001072CA" w:rsidRPr="00037DD5" w:rsidRDefault="001072CA" w:rsidP="00037DD5">
      <w:pPr>
        <w:pStyle w:val="afb"/>
        <w:keepNext/>
        <w:spacing w:after="280"/>
        <w:ind w:firstLine="709"/>
        <w:jc w:val="both"/>
        <w:rPr>
          <w:i w:val="0"/>
          <w:color w:val="auto"/>
          <w:sz w:val="28"/>
        </w:rPr>
      </w:pPr>
      <w:r w:rsidRPr="001072CA">
        <w:rPr>
          <w:i w:val="0"/>
          <w:color w:val="auto"/>
          <w:sz w:val="28"/>
        </w:rPr>
        <w:t xml:space="preserve">Таблица </w:t>
      </w:r>
      <w:r w:rsidRPr="001072CA">
        <w:rPr>
          <w:i w:val="0"/>
          <w:color w:val="auto"/>
          <w:sz w:val="28"/>
        </w:rPr>
        <w:fldChar w:fldCharType="begin"/>
      </w:r>
      <w:r w:rsidRPr="001072CA">
        <w:rPr>
          <w:i w:val="0"/>
          <w:color w:val="auto"/>
          <w:sz w:val="28"/>
        </w:rPr>
        <w:instrText xml:space="preserve"> SEQ Таблица \* ARABIC </w:instrText>
      </w:r>
      <w:r w:rsidRPr="001072CA">
        <w:rPr>
          <w:i w:val="0"/>
          <w:color w:val="auto"/>
          <w:sz w:val="28"/>
        </w:rPr>
        <w:fldChar w:fldCharType="separate"/>
      </w:r>
      <w:r w:rsidR="00AA06B5">
        <w:rPr>
          <w:i w:val="0"/>
          <w:noProof/>
          <w:color w:val="auto"/>
          <w:sz w:val="28"/>
        </w:rPr>
        <w:t>1</w:t>
      </w:r>
      <w:r w:rsidRPr="001072CA">
        <w:rPr>
          <w:i w:val="0"/>
          <w:color w:val="auto"/>
          <w:sz w:val="28"/>
        </w:rPr>
        <w:fldChar w:fldCharType="end"/>
      </w:r>
      <w:r w:rsidRPr="001072CA">
        <w:rPr>
          <w:i w:val="0"/>
          <w:color w:val="auto"/>
          <w:sz w:val="28"/>
        </w:rPr>
        <w:t xml:space="preserve"> - Этапы разработки АС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2400"/>
        <w:gridCol w:w="1623"/>
        <w:gridCol w:w="6120"/>
      </w:tblGrid>
      <w:tr w:rsidR="00D82A5E" w14:paraId="62BFB3E2" w14:textId="77777777" w:rsidTr="00154861">
        <w:trPr>
          <w:trHeight w:val="113"/>
        </w:trPr>
        <w:tc>
          <w:tcPr>
            <w:tcW w:w="2400" w:type="dxa"/>
            <w:vAlign w:val="center"/>
          </w:tcPr>
          <w:p w14:paraId="3C694436" w14:textId="49EB4540" w:rsidR="00D82A5E" w:rsidRDefault="00D82A5E" w:rsidP="00D82A5E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623" w:type="dxa"/>
            <w:vAlign w:val="center"/>
          </w:tcPr>
          <w:p w14:paraId="2D6A9439" w14:textId="2C6D8ACB" w:rsidR="00D82A5E" w:rsidRDefault="00D82A5E" w:rsidP="00D82A5E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6120" w:type="dxa"/>
            <w:vAlign w:val="center"/>
          </w:tcPr>
          <w:p w14:paraId="6CC528EB" w14:textId="65E7BF5B" w:rsidR="00D82A5E" w:rsidRDefault="00D82A5E" w:rsidP="00D82A5E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Этапы работ</w:t>
            </w:r>
          </w:p>
        </w:tc>
      </w:tr>
      <w:tr w:rsidR="00D82A5E" w14:paraId="6222AD17" w14:textId="77777777" w:rsidTr="00154861">
        <w:tc>
          <w:tcPr>
            <w:tcW w:w="2400" w:type="dxa"/>
          </w:tcPr>
          <w:p w14:paraId="6F64D052" w14:textId="289CDC3A" w:rsidR="00D82A5E" w:rsidRDefault="00D82A5E" w:rsidP="00184DCE">
            <w:pPr>
              <w:pStyle w:val="ac"/>
              <w:tabs>
                <w:tab w:val="left" w:pos="1134"/>
              </w:tabs>
              <w:ind w:left="0"/>
            </w:pPr>
            <w:r>
              <w:t>1 Формирование требований к АС</w:t>
            </w:r>
          </w:p>
        </w:tc>
        <w:tc>
          <w:tcPr>
            <w:tcW w:w="1623" w:type="dxa"/>
          </w:tcPr>
          <w:p w14:paraId="0998D739" w14:textId="161B1DE2" w:rsidR="00D82A5E" w:rsidRDefault="00184DCE" w:rsidP="00184DCE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10.02.2026 – 17.02.2026</w:t>
            </w:r>
          </w:p>
        </w:tc>
        <w:tc>
          <w:tcPr>
            <w:tcW w:w="6120" w:type="dxa"/>
          </w:tcPr>
          <w:p w14:paraId="47855BE1" w14:textId="424997A0" w:rsidR="00D82A5E" w:rsidRPr="000F4083" w:rsidRDefault="000E2BD0" w:rsidP="00EE181C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0E2BD0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1.1 Обследование объекта и обоснование необходимости создания АС.</w:t>
            </w:r>
            <w:r w:rsidRPr="000E2BD0">
              <w:t xml:space="preserve"> </w:t>
            </w:r>
            <w:r w:rsidRPr="000E2BD0">
              <w:rPr>
                <w:rFonts w:cs="Times New Roman"/>
                <w:color w:val="0F1115"/>
                <w:szCs w:val="28"/>
                <w:shd w:val="clear" w:color="auto" w:fill="FFFFFF"/>
              </w:rPr>
              <w:t>Анализ процесса планирования экспериментов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  <w:r w:rsidRPr="000E2BD0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Выявление проблем: высокие временные затраты, ошибки при ручн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ом расчете матриц планирования. </w:t>
            </w:r>
            <w:r w:rsidRPr="000E2BD0">
              <w:rPr>
                <w:rFonts w:cs="Times New Roman"/>
                <w:color w:val="0F1115"/>
                <w:szCs w:val="28"/>
                <w:shd w:val="clear" w:color="auto" w:fill="FFFFFF"/>
              </w:rPr>
              <w:t>Обоснование целесообразности</w:t>
            </w:r>
            <w:r w:rsidR="001C0E58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разработки</w:t>
            </w:r>
            <w:r w:rsidR="001908E6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ПО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  <w:r w:rsidRPr="000E2BD0">
              <w:rPr>
                <w:rFonts w:cs="Times New Roman"/>
                <w:color w:val="0F1115"/>
                <w:szCs w:val="28"/>
              </w:rPr>
              <w:br/>
            </w:r>
            <w:r w:rsidRPr="000E2BD0">
              <w:rPr>
                <w:bCs/>
              </w:rPr>
              <w:t>1.2 Формирование требований пользователя к АС.</w:t>
            </w:r>
            <w:r w:rsidR="00A34C19">
              <w:rPr>
                <w:rFonts w:cs="Times New Roman"/>
                <w:color w:val="0F1115"/>
                <w:szCs w:val="28"/>
              </w:rPr>
              <w:t xml:space="preserve"> </w:t>
            </w:r>
            <w:r w:rsidRPr="000E2BD0">
              <w:rPr>
                <w:rFonts w:cs="Times New Roman"/>
                <w:color w:val="0F1115"/>
                <w:szCs w:val="28"/>
                <w:shd w:val="clear" w:color="auto" w:fill="FFFFFF"/>
              </w:rPr>
              <w:t>Сбор исходных данных. Определение, какие именно методы планирования</w:t>
            </w:r>
            <w:r w:rsidR="000E4F5B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нужны пользователю (ПФЭ, ДФЭ и другие),</w:t>
            </w:r>
            <w:r w:rsidRPr="00EE181C">
              <w:rPr>
                <w:rFonts w:cs="Times New Roman"/>
                <w:color w:val="FF0000"/>
                <w:szCs w:val="28"/>
                <w:shd w:val="clear" w:color="auto" w:fill="FFFFFF"/>
              </w:rPr>
              <w:t xml:space="preserve"> </w:t>
            </w:r>
            <w:r w:rsidRPr="000E2BD0">
              <w:rPr>
                <w:rFonts w:cs="Times New Roman"/>
                <w:color w:val="0F1115"/>
                <w:szCs w:val="28"/>
                <w:shd w:val="clear" w:color="auto" w:fill="FFFFFF"/>
              </w:rPr>
              <w:t>требования к точности, форматам вывода данных.</w:t>
            </w:r>
            <w:r w:rsidRPr="000E2BD0">
              <w:rPr>
                <w:rFonts w:cs="Times New Roman"/>
                <w:color w:val="0F1115"/>
                <w:szCs w:val="28"/>
              </w:rPr>
              <w:br/>
            </w:r>
            <w:r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1.3</w:t>
            </w:r>
            <w:r w:rsidRPr="000E2BD0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 xml:space="preserve"> Оформление </w:t>
            </w:r>
            <w:r w:rsidR="00EE181C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пункта 1.1 курсовой работы</w:t>
            </w:r>
            <w:r w:rsidRPr="000E2BD0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.</w:t>
            </w:r>
            <w:r w:rsidRPr="000E2BD0">
              <w:t xml:space="preserve"> </w:t>
            </w:r>
          </w:p>
        </w:tc>
      </w:tr>
      <w:tr w:rsidR="00D82A5E" w14:paraId="1A1B19F7" w14:textId="77777777" w:rsidTr="00154861">
        <w:tc>
          <w:tcPr>
            <w:tcW w:w="2400" w:type="dxa"/>
          </w:tcPr>
          <w:p w14:paraId="77A9F35F" w14:textId="11F38710" w:rsidR="00D82A5E" w:rsidRDefault="00D82A5E" w:rsidP="00184DCE">
            <w:pPr>
              <w:pStyle w:val="ac"/>
              <w:tabs>
                <w:tab w:val="left" w:pos="1134"/>
              </w:tabs>
              <w:ind w:left="0"/>
            </w:pPr>
            <w:r>
              <w:t>2 Разработка концепции АС</w:t>
            </w:r>
          </w:p>
        </w:tc>
        <w:tc>
          <w:tcPr>
            <w:tcW w:w="1623" w:type="dxa"/>
          </w:tcPr>
          <w:p w14:paraId="4DEA8C41" w14:textId="10C255A0" w:rsidR="00D82A5E" w:rsidRDefault="00184DCE" w:rsidP="00184DCE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18.02.2026 – 25.02.2026</w:t>
            </w:r>
          </w:p>
        </w:tc>
        <w:tc>
          <w:tcPr>
            <w:tcW w:w="6120" w:type="dxa"/>
          </w:tcPr>
          <w:p w14:paraId="3A13867C" w14:textId="29FE1FFE" w:rsidR="00D82A5E" w:rsidRPr="00A34C19" w:rsidRDefault="009729B4" w:rsidP="00EE181C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rPr>
                <w:rFonts w:cs="Times New Roman"/>
                <w:bCs/>
                <w:szCs w:val="28"/>
              </w:rPr>
              <w:t xml:space="preserve">2.1 </w:t>
            </w:r>
            <w:r w:rsidR="00A34C19" w:rsidRPr="00A34C19">
              <w:rPr>
                <w:rFonts w:cs="Times New Roman"/>
                <w:bCs/>
                <w:szCs w:val="28"/>
              </w:rPr>
              <w:t>Изучение объекта.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="00A34C19"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t>Детальный разбор математического аппарата планирования эксперимента, который ляжет в основу ПО.</w:t>
            </w:r>
            <w:r w:rsidR="00A34C19"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 w:rsidR="00A34C19" w:rsidRPr="00A34C19">
              <w:rPr>
                <w:rFonts w:cs="Times New Roman"/>
                <w:bCs/>
                <w:szCs w:val="28"/>
              </w:rPr>
              <w:t>2.2 Проведение научно-исследовательских работ (НИР).</w:t>
            </w:r>
            <w:r w:rsidR="002142A1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="00A34C19"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t>Анализ алгоритмов генерации планов, выбор опти</w:t>
            </w:r>
            <w:r w:rsidR="00EE181C">
              <w:rPr>
                <w:rFonts w:cs="Times New Roman"/>
                <w:color w:val="0F1115"/>
                <w:szCs w:val="28"/>
                <w:shd w:val="clear" w:color="auto" w:fill="FFFFFF"/>
              </w:rPr>
              <w:t>мальных методов для реализации.</w:t>
            </w:r>
            <w:r w:rsidR="00A34C19"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 w:rsidR="00A34C19" w:rsidRPr="00A34C19">
              <w:rPr>
                <w:rFonts w:cs="Times New Roman"/>
                <w:bCs/>
                <w:szCs w:val="28"/>
              </w:rPr>
              <w:t>2.3 Разработка вариантов концепции.</w:t>
            </w:r>
            <w:r w:rsidR="00BC64E1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="00A34C19"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t>Выбор архитектуры: будет это десктопное приложение, онлайн-сервис или модуль для существующей систем</w:t>
            </w:r>
            <w:r w:rsidR="00EE181C">
              <w:rPr>
                <w:rFonts w:cs="Times New Roman"/>
                <w:color w:val="0F1115"/>
                <w:szCs w:val="28"/>
                <w:shd w:val="clear" w:color="auto" w:fill="FFFFFF"/>
              </w:rPr>
              <w:t>ы. Выбор оптимального варианта.</w:t>
            </w:r>
            <w:r w:rsidR="00A34C19"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 w:rsidR="00EE181C">
              <w:rPr>
                <w:rFonts w:cs="Times New Roman"/>
                <w:bCs/>
                <w:szCs w:val="28"/>
              </w:rPr>
              <w:t>2.4</w:t>
            </w:r>
            <w:r w:rsidR="00A34C19" w:rsidRPr="00A34C19">
              <w:rPr>
                <w:rFonts w:cs="Times New Roman"/>
                <w:bCs/>
                <w:szCs w:val="28"/>
              </w:rPr>
              <w:t xml:space="preserve"> </w:t>
            </w:r>
            <w:r w:rsidR="00EE181C" w:rsidRPr="000E2BD0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 xml:space="preserve">Оформление </w:t>
            </w:r>
            <w:r w:rsidR="00EE181C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пункта 1.1 курсовой работы</w:t>
            </w:r>
            <w:r w:rsidR="00EE181C" w:rsidRPr="000E2BD0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.</w:t>
            </w:r>
          </w:p>
        </w:tc>
      </w:tr>
      <w:tr w:rsidR="00D82A5E" w14:paraId="629BF1D6" w14:textId="77777777" w:rsidTr="00154861">
        <w:tc>
          <w:tcPr>
            <w:tcW w:w="2400" w:type="dxa"/>
          </w:tcPr>
          <w:p w14:paraId="1A96D32F" w14:textId="1F0EFCC9" w:rsidR="00D82A5E" w:rsidRDefault="00D82A5E" w:rsidP="00184DCE">
            <w:pPr>
              <w:pStyle w:val="ac"/>
              <w:tabs>
                <w:tab w:val="left" w:pos="1134"/>
              </w:tabs>
              <w:ind w:left="0"/>
            </w:pPr>
            <w:r>
              <w:t>3 Техническое задание</w:t>
            </w:r>
          </w:p>
        </w:tc>
        <w:tc>
          <w:tcPr>
            <w:tcW w:w="1623" w:type="dxa"/>
          </w:tcPr>
          <w:p w14:paraId="27307057" w14:textId="40306ABF" w:rsidR="00D82A5E" w:rsidRDefault="00184DCE" w:rsidP="00184DCE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26.02.2026 – 07.03.2026</w:t>
            </w:r>
          </w:p>
        </w:tc>
        <w:tc>
          <w:tcPr>
            <w:tcW w:w="6120" w:type="dxa"/>
          </w:tcPr>
          <w:p w14:paraId="462C5985" w14:textId="77777777" w:rsidR="00D82A5E" w:rsidRDefault="00535D4C" w:rsidP="00EC68AA">
            <w:pPr>
              <w:pStyle w:val="ac"/>
              <w:tabs>
                <w:tab w:val="left" w:pos="1134"/>
              </w:tabs>
              <w:ind w:left="0"/>
              <w:jc w:val="both"/>
              <w:rPr>
                <w:szCs w:val="28"/>
              </w:rPr>
            </w:pPr>
            <w:r>
              <w:t xml:space="preserve">3.1 </w:t>
            </w:r>
            <w:r w:rsidR="00C740F7">
              <w:t xml:space="preserve">Составление технического задания на разработку «Планёр» </w:t>
            </w:r>
            <w:r w:rsidR="00EC68AA">
              <w:t>согласно</w:t>
            </w:r>
            <w:r w:rsidR="00C740F7">
              <w:t xml:space="preserve"> </w:t>
            </w:r>
            <w:r w:rsidR="00EC68AA">
              <w:rPr>
                <w:szCs w:val="28"/>
              </w:rPr>
              <w:t>ГОСТ 34.602 – 2020.</w:t>
            </w:r>
          </w:p>
          <w:p w14:paraId="08529146" w14:textId="4ED86125" w:rsidR="00EE181C" w:rsidRDefault="00EE181C" w:rsidP="00EC68AA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 xml:space="preserve">3.2 </w:t>
            </w:r>
            <w:r w:rsidRPr="000E2BD0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 xml:space="preserve">Оформление </w:t>
            </w:r>
            <w:r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пункта 1.2 курсовой работы</w:t>
            </w:r>
            <w:r w:rsidRPr="000E2BD0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.</w:t>
            </w:r>
          </w:p>
        </w:tc>
      </w:tr>
    </w:tbl>
    <w:p w14:paraId="5F14A63F" w14:textId="682CDB08" w:rsidR="00EE181C" w:rsidRDefault="00EE181C"/>
    <w:p w14:paraId="33F8BB0E" w14:textId="36E20A47" w:rsidR="00154861" w:rsidRDefault="00EE181C">
      <w:r>
        <w:br w:type="page"/>
      </w:r>
    </w:p>
    <w:p w14:paraId="156F8CCB" w14:textId="74DA580D" w:rsidR="007A5885" w:rsidRPr="007A5885" w:rsidRDefault="007A5885" w:rsidP="007A5885">
      <w:pPr>
        <w:pStyle w:val="afb"/>
        <w:keepNext/>
        <w:spacing w:after="280"/>
        <w:ind w:firstLine="709"/>
        <w:jc w:val="both"/>
        <w:rPr>
          <w:i w:val="0"/>
          <w:color w:val="auto"/>
          <w:sz w:val="28"/>
        </w:rPr>
      </w:pPr>
      <w:r w:rsidRPr="007A5885">
        <w:rPr>
          <w:i w:val="0"/>
          <w:color w:val="auto"/>
          <w:sz w:val="28"/>
        </w:rPr>
        <w:lastRenderedPageBreak/>
        <w:t>Продолжение таблицы 1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2400"/>
        <w:gridCol w:w="1623"/>
        <w:gridCol w:w="6120"/>
      </w:tblGrid>
      <w:tr w:rsidR="00154861" w14:paraId="7FDDE157" w14:textId="77777777" w:rsidTr="00154861">
        <w:tc>
          <w:tcPr>
            <w:tcW w:w="2400" w:type="dxa"/>
            <w:vAlign w:val="center"/>
          </w:tcPr>
          <w:p w14:paraId="2F49006B" w14:textId="26B84679" w:rsidR="00154861" w:rsidRDefault="00154861" w:rsidP="00154861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623" w:type="dxa"/>
            <w:vAlign w:val="center"/>
          </w:tcPr>
          <w:p w14:paraId="1EA1D54D" w14:textId="067449F5" w:rsidR="00154861" w:rsidRDefault="00154861" w:rsidP="00154861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6120" w:type="dxa"/>
            <w:vAlign w:val="center"/>
          </w:tcPr>
          <w:p w14:paraId="4180A8F0" w14:textId="3645DFBF" w:rsidR="00154861" w:rsidRPr="008C5A1B" w:rsidRDefault="00154861" w:rsidP="00154861">
            <w:pPr>
              <w:pStyle w:val="ac"/>
              <w:tabs>
                <w:tab w:val="left" w:pos="1134"/>
              </w:tabs>
              <w:ind w:left="0"/>
              <w:jc w:val="center"/>
              <w:rPr>
                <w:rFonts w:cs="Times New Roman"/>
                <w:bCs/>
                <w:szCs w:val="28"/>
              </w:rPr>
            </w:pPr>
            <w:r>
              <w:t>Этапы работ</w:t>
            </w:r>
          </w:p>
        </w:tc>
      </w:tr>
      <w:tr w:rsidR="00D82A5E" w14:paraId="45F849DE" w14:textId="77777777" w:rsidTr="00154861">
        <w:tc>
          <w:tcPr>
            <w:tcW w:w="2400" w:type="dxa"/>
          </w:tcPr>
          <w:p w14:paraId="4B36230B" w14:textId="7BA796B5" w:rsidR="00D82A5E" w:rsidRDefault="00D82A5E" w:rsidP="00184DCE">
            <w:pPr>
              <w:pStyle w:val="ac"/>
              <w:tabs>
                <w:tab w:val="left" w:pos="1134"/>
              </w:tabs>
              <w:ind w:left="0"/>
            </w:pPr>
            <w:r>
              <w:t>4 Эскизный проект</w:t>
            </w:r>
          </w:p>
        </w:tc>
        <w:tc>
          <w:tcPr>
            <w:tcW w:w="1623" w:type="dxa"/>
          </w:tcPr>
          <w:p w14:paraId="76EB46B8" w14:textId="2B3FC6C0" w:rsidR="00D82A5E" w:rsidRDefault="00184DCE" w:rsidP="00184DCE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08.03.2026 – 20.03.2026</w:t>
            </w:r>
          </w:p>
        </w:tc>
        <w:tc>
          <w:tcPr>
            <w:tcW w:w="6120" w:type="dxa"/>
          </w:tcPr>
          <w:p w14:paraId="1BAE58FF" w14:textId="77777777" w:rsidR="00EE181C" w:rsidRDefault="008C5A1B" w:rsidP="00EE181C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8C5A1B">
              <w:rPr>
                <w:rFonts w:cs="Times New Roman"/>
                <w:bCs/>
                <w:szCs w:val="28"/>
              </w:rPr>
              <w:t>4.1 Разработка предварительных проектных решений.</w:t>
            </w:r>
            <w:r w:rsidR="00514FF0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="00EE181C">
              <w:rPr>
                <w:rFonts w:cs="Times New Roman"/>
                <w:color w:val="0F1115"/>
                <w:szCs w:val="28"/>
                <w:shd w:val="clear" w:color="auto" w:fill="FFFFFF"/>
              </w:rPr>
              <w:t>Разработка функциональной модели АС Планёр</w:t>
            </w:r>
          </w:p>
          <w:p w14:paraId="148FE0DC" w14:textId="77777777" w:rsidR="00D82A5E" w:rsidRDefault="008C5A1B" w:rsidP="00EE181C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8C5A1B">
              <w:rPr>
                <w:rFonts w:cs="Times New Roman"/>
                <w:bCs/>
                <w:szCs w:val="28"/>
              </w:rPr>
              <w:t xml:space="preserve">4.2 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>Создание предварительной схемы интерфейса (макетов) и структуры программы.</w:t>
            </w:r>
          </w:p>
          <w:p w14:paraId="3B04E5FF" w14:textId="4DDA42FE" w:rsidR="00EE181C" w:rsidRPr="008C5A1B" w:rsidRDefault="00EE181C" w:rsidP="00EE181C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4.3 </w:t>
            </w:r>
            <w:r w:rsidRPr="000E2BD0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 xml:space="preserve">Оформление </w:t>
            </w:r>
            <w:r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пунктов 1.3, 1.4 курсовой работы</w:t>
            </w:r>
            <w:r w:rsidRPr="000E2BD0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.</w:t>
            </w:r>
          </w:p>
        </w:tc>
      </w:tr>
      <w:tr w:rsidR="00D82A5E" w14:paraId="2D555ACF" w14:textId="77777777" w:rsidTr="00154861">
        <w:tc>
          <w:tcPr>
            <w:tcW w:w="2400" w:type="dxa"/>
          </w:tcPr>
          <w:p w14:paraId="6BE7B405" w14:textId="48E31851" w:rsidR="00D82A5E" w:rsidRDefault="00D82A5E" w:rsidP="00184DCE">
            <w:pPr>
              <w:pStyle w:val="ac"/>
              <w:tabs>
                <w:tab w:val="left" w:pos="1134"/>
              </w:tabs>
              <w:ind w:left="0"/>
            </w:pPr>
            <w:r>
              <w:t>5 Технический проект</w:t>
            </w:r>
          </w:p>
        </w:tc>
        <w:tc>
          <w:tcPr>
            <w:tcW w:w="1623" w:type="dxa"/>
          </w:tcPr>
          <w:p w14:paraId="32F21183" w14:textId="4EFD7786" w:rsidR="00D82A5E" w:rsidRDefault="009656A9" w:rsidP="00184DCE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21.03</w:t>
            </w:r>
            <w:r w:rsidR="00184DCE">
              <w:t xml:space="preserve">.2026 </w:t>
            </w:r>
            <w:r w:rsidR="00E21C60">
              <w:t>–</w:t>
            </w:r>
            <w:r w:rsidR="00184DCE">
              <w:t xml:space="preserve"> </w:t>
            </w:r>
            <w:r w:rsidR="00E21C60">
              <w:t>19.05.2026</w:t>
            </w:r>
          </w:p>
        </w:tc>
        <w:tc>
          <w:tcPr>
            <w:tcW w:w="6120" w:type="dxa"/>
          </w:tcPr>
          <w:p w14:paraId="7EBCD1FD" w14:textId="21505A8D" w:rsidR="00EE181C" w:rsidRDefault="008C5A1B" w:rsidP="00EE181C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bCs/>
                <w:szCs w:val="28"/>
                <w:shd w:val="clear" w:color="auto" w:fill="FFFFFF"/>
              </w:rPr>
            </w:pPr>
            <w:r w:rsidRPr="008C5A1B">
              <w:rPr>
                <w:rFonts w:cs="Times New Roman"/>
                <w:bCs/>
                <w:szCs w:val="28"/>
                <w:shd w:val="clear" w:color="auto" w:fill="FFFFFF"/>
              </w:rPr>
              <w:t>5.1 Разработка проектных решений.</w:t>
            </w:r>
            <w:r w:rsidR="00DE1B6C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Детальная проработка: написание ключевых модулей (модуль ввода данных, модуль </w:t>
            </w:r>
            <w:r w:rsidR="00DC36FC" w:rsidRPr="00DC36FC">
              <w:rPr>
                <w:rFonts w:cs="Times New Roman"/>
                <w:szCs w:val="28"/>
                <w:shd w:val="clear" w:color="auto" w:fill="FFFFFF"/>
              </w:rPr>
              <w:t>расчё</w:t>
            </w:r>
            <w:r w:rsidRPr="00DC36FC">
              <w:rPr>
                <w:rFonts w:cs="Times New Roman"/>
                <w:szCs w:val="28"/>
                <w:shd w:val="clear" w:color="auto" w:fill="FFFFFF"/>
              </w:rPr>
              <w:t>та</w:t>
            </w:r>
            <w:r w:rsidR="00EE181C">
              <w:rPr>
                <w:rFonts w:cs="Times New Roman"/>
                <w:color w:val="0F1115"/>
                <w:szCs w:val="28"/>
                <w:shd w:val="clear" w:color="auto" w:fill="FFFFFF"/>
              </w:rPr>
              <w:t>, модуль экспорта)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 w:rsidRPr="008C5A1B">
              <w:rPr>
                <w:rFonts w:cs="Times New Roman"/>
                <w:bCs/>
                <w:szCs w:val="28"/>
                <w:shd w:val="clear" w:color="auto" w:fill="FFFFFF"/>
              </w:rPr>
              <w:t xml:space="preserve">5.2 </w:t>
            </w:r>
            <w:r w:rsidR="00EE181C">
              <w:rPr>
                <w:rFonts w:cs="Times New Roman"/>
                <w:bCs/>
                <w:szCs w:val="28"/>
                <w:shd w:val="clear" w:color="auto" w:fill="FFFFFF"/>
              </w:rPr>
              <w:t>Программная реализация методов планирования экспериментов (полный факторный эксперимент, латинский план, план с изменением факторов по одному и другие).</w:t>
            </w:r>
          </w:p>
          <w:p w14:paraId="6920D276" w14:textId="59B7B92D" w:rsidR="00EE181C" w:rsidRDefault="00EE181C" w:rsidP="00EE181C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bCs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szCs w:val="28"/>
                <w:shd w:val="clear" w:color="auto" w:fill="FFFFFF"/>
              </w:rPr>
              <w:t>5.3 Тестирование разработанного программного продукта</w:t>
            </w:r>
          </w:p>
          <w:p w14:paraId="0B96A56F" w14:textId="349E7FCA" w:rsidR="00D82A5E" w:rsidRPr="00A327B3" w:rsidRDefault="00EE181C" w:rsidP="00EE181C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szCs w:val="28"/>
                <w:shd w:val="clear" w:color="auto" w:fill="FFFFFF"/>
              </w:rPr>
              <w:t xml:space="preserve">5.4 </w:t>
            </w:r>
            <w:r w:rsidRPr="000E2BD0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 xml:space="preserve">Оформление </w:t>
            </w:r>
            <w:r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пунктов 2.2, 2.3 курсовой работы</w:t>
            </w:r>
            <w:r w:rsidRPr="000E2BD0">
              <w:rPr>
                <w:rStyle w:val="af9"/>
                <w:rFonts w:cs="Times New Roman"/>
                <w:b w:val="0"/>
                <w:color w:val="0F1115"/>
                <w:szCs w:val="28"/>
                <w:shd w:val="clear" w:color="auto" w:fill="FFFFFF"/>
              </w:rPr>
              <w:t>.</w:t>
            </w:r>
          </w:p>
        </w:tc>
      </w:tr>
      <w:tr w:rsidR="00D82A5E" w14:paraId="02845323" w14:textId="77777777" w:rsidTr="00154861">
        <w:tc>
          <w:tcPr>
            <w:tcW w:w="2400" w:type="dxa"/>
          </w:tcPr>
          <w:p w14:paraId="79EFA158" w14:textId="71E5DB65" w:rsidR="00D82A5E" w:rsidRDefault="00D82A5E" w:rsidP="00184DCE">
            <w:pPr>
              <w:pStyle w:val="ac"/>
              <w:tabs>
                <w:tab w:val="left" w:pos="1134"/>
              </w:tabs>
              <w:ind w:left="0"/>
            </w:pPr>
            <w:r>
              <w:t>6 Рабочая документация</w:t>
            </w:r>
          </w:p>
        </w:tc>
        <w:tc>
          <w:tcPr>
            <w:tcW w:w="1623" w:type="dxa"/>
          </w:tcPr>
          <w:p w14:paraId="790DA740" w14:textId="50DBCDF1" w:rsidR="00D82A5E" w:rsidRDefault="00E21C60" w:rsidP="00184DCE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20.05.2026 – 02.06.2026</w:t>
            </w:r>
          </w:p>
        </w:tc>
        <w:tc>
          <w:tcPr>
            <w:tcW w:w="6120" w:type="dxa"/>
          </w:tcPr>
          <w:p w14:paraId="524A5766" w14:textId="2EC8DE3E" w:rsidR="00C81314" w:rsidRDefault="008C5A1B" w:rsidP="00EE181C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8C5A1B">
              <w:rPr>
                <w:rFonts w:cs="Times New Roman"/>
                <w:bCs/>
                <w:szCs w:val="28"/>
              </w:rPr>
              <w:t>6.1 Разработка рабочей документации.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  <w:t xml:space="preserve">Создание полного </w:t>
            </w:r>
            <w:r w:rsidR="00DC36FC" w:rsidRPr="00DC36FC">
              <w:rPr>
                <w:rFonts w:cs="Times New Roman"/>
                <w:szCs w:val="28"/>
                <w:shd w:val="clear" w:color="auto" w:fill="FFFFFF"/>
              </w:rPr>
              <w:t xml:space="preserve">расчётов 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>пакета докум</w:t>
            </w:r>
            <w:r w:rsidR="00EE181C">
              <w:rPr>
                <w:rFonts w:cs="Times New Roman"/>
                <w:color w:val="0F1115"/>
                <w:szCs w:val="28"/>
                <w:shd w:val="clear" w:color="auto" w:fill="FFFFFF"/>
              </w:rPr>
              <w:t>ентов: руководство пользователя</w:t>
            </w:r>
            <w:r w:rsidR="00C81314">
              <w:rPr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</w:p>
          <w:p w14:paraId="5B2D6D22" w14:textId="64895B04" w:rsidR="00D82A5E" w:rsidRDefault="00F015FE" w:rsidP="00EE181C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szCs w:val="28"/>
              </w:rPr>
              <w:t>6.2</w:t>
            </w:r>
            <w:r w:rsidRPr="003D4D7F">
              <w:rPr>
                <w:rFonts w:cs="Times New Roman"/>
                <w:bCs/>
                <w:szCs w:val="28"/>
              </w:rPr>
              <w:t xml:space="preserve"> </w:t>
            </w:r>
            <w:r w:rsidR="008C5A1B" w:rsidRPr="008C5A1B">
              <w:rPr>
                <w:rFonts w:cs="Times New Roman"/>
                <w:bCs/>
                <w:szCs w:val="28"/>
              </w:rPr>
              <w:t>Разработка или адаптация видов обеспечения.</w:t>
            </w:r>
            <w:r w:rsidR="00DE1B6C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="008C5A1B"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>Финальная доработка программного кода. Подготовка математического обеспечения (проверка точности). Наполнение информационного обеспечения (тестовые примеры).</w:t>
            </w:r>
          </w:p>
          <w:p w14:paraId="1BD62CE0" w14:textId="2B46E06B" w:rsidR="00EE181C" w:rsidRPr="008C5A1B" w:rsidRDefault="00EE181C" w:rsidP="00EE181C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6.3 Окончательное оформление пояснительной записки к курсовой работе.</w:t>
            </w:r>
          </w:p>
        </w:tc>
      </w:tr>
      <w:tr w:rsidR="00D82A5E" w14:paraId="76BBAB47" w14:textId="77777777" w:rsidTr="00154861">
        <w:tc>
          <w:tcPr>
            <w:tcW w:w="2400" w:type="dxa"/>
          </w:tcPr>
          <w:p w14:paraId="58B125AF" w14:textId="58C9D41B" w:rsidR="00D82A5E" w:rsidRDefault="00D82A5E" w:rsidP="00184DCE">
            <w:pPr>
              <w:pStyle w:val="ac"/>
              <w:tabs>
                <w:tab w:val="left" w:pos="1134"/>
              </w:tabs>
              <w:ind w:left="0"/>
            </w:pPr>
            <w:r>
              <w:t>7 Ввод в действие</w:t>
            </w:r>
          </w:p>
        </w:tc>
        <w:tc>
          <w:tcPr>
            <w:tcW w:w="1623" w:type="dxa"/>
          </w:tcPr>
          <w:p w14:paraId="1EFF956D" w14:textId="1ECBAE9A" w:rsidR="00D82A5E" w:rsidRDefault="00E21C60" w:rsidP="00E21C60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03.06.2026 – 13.06.2026</w:t>
            </w:r>
          </w:p>
        </w:tc>
        <w:tc>
          <w:tcPr>
            <w:tcW w:w="6120" w:type="dxa"/>
          </w:tcPr>
          <w:p w14:paraId="4E142AD2" w14:textId="16605770" w:rsidR="00D82A5E" w:rsidRPr="00B61F25" w:rsidRDefault="008C5A1B" w:rsidP="00592091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>7.1 Подготовка объекта автоматизации.</w:t>
            </w:r>
            <w:r w:rsidR="009A5FE5"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>Установка ПО на компьютер заказчика (или виртуальную машину для защиты). Подготовка инструкций.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  <w:t>7.2 Подготовка персонала.</w:t>
            </w:r>
            <w:r w:rsidR="009A5FE5"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Обучение пользователя (например, демонстрация, как задавать факторы и интерпретировать </w:t>
            </w:r>
            <w:r w:rsidR="00592091">
              <w:rPr>
                <w:rFonts w:cs="Times New Roman"/>
                <w:color w:val="0F1115"/>
                <w:szCs w:val="28"/>
                <w:shd w:val="clear" w:color="auto" w:fill="FFFFFF"/>
              </w:rPr>
              <w:t>результаты).</w:t>
            </w:r>
          </w:p>
        </w:tc>
      </w:tr>
    </w:tbl>
    <w:p w14:paraId="1B6116DA" w14:textId="7D83D71B" w:rsidR="007A5885" w:rsidRPr="00592091" w:rsidRDefault="00592091" w:rsidP="00592091">
      <w:pPr>
        <w:pStyle w:val="afb"/>
        <w:keepNext/>
        <w:spacing w:after="280"/>
        <w:ind w:firstLine="709"/>
        <w:jc w:val="both"/>
        <w:rPr>
          <w:i w:val="0"/>
          <w:color w:val="auto"/>
          <w:sz w:val="28"/>
        </w:rPr>
      </w:pPr>
      <w:r>
        <w:rPr>
          <w:i w:val="0"/>
          <w:color w:val="auto"/>
          <w:sz w:val="28"/>
        </w:rPr>
        <w:lastRenderedPageBreak/>
        <w:t>П</w:t>
      </w:r>
      <w:r w:rsidR="007A5885" w:rsidRPr="00ED774C">
        <w:rPr>
          <w:i w:val="0"/>
          <w:color w:val="auto"/>
          <w:sz w:val="28"/>
        </w:rPr>
        <w:t>родолжение таблицы 1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2400"/>
        <w:gridCol w:w="1623"/>
        <w:gridCol w:w="6120"/>
      </w:tblGrid>
      <w:tr w:rsidR="00154861" w14:paraId="2E987063" w14:textId="77777777" w:rsidTr="00154861">
        <w:tc>
          <w:tcPr>
            <w:tcW w:w="2400" w:type="dxa"/>
            <w:vAlign w:val="center"/>
          </w:tcPr>
          <w:p w14:paraId="24231148" w14:textId="1ECA9065" w:rsidR="00154861" w:rsidRDefault="00154861" w:rsidP="00154861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623" w:type="dxa"/>
            <w:vAlign w:val="center"/>
          </w:tcPr>
          <w:p w14:paraId="705AB98A" w14:textId="5C124290" w:rsidR="00154861" w:rsidRDefault="00154861" w:rsidP="00154861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6120" w:type="dxa"/>
            <w:vAlign w:val="center"/>
          </w:tcPr>
          <w:p w14:paraId="638CE0C9" w14:textId="43908047" w:rsidR="00154861" w:rsidRPr="008C5A1B" w:rsidRDefault="00154861" w:rsidP="00154861">
            <w:pPr>
              <w:pStyle w:val="ac"/>
              <w:tabs>
                <w:tab w:val="left" w:pos="1134"/>
              </w:tabs>
              <w:ind w:left="0"/>
              <w:jc w:val="center"/>
              <w:rPr>
                <w:rFonts w:cs="Times New Roman"/>
                <w:bCs/>
                <w:szCs w:val="28"/>
              </w:rPr>
            </w:pPr>
            <w:r>
              <w:t>Этапы работ</w:t>
            </w:r>
          </w:p>
        </w:tc>
      </w:tr>
      <w:tr w:rsidR="00154861" w14:paraId="4E621E7C" w14:textId="77777777" w:rsidTr="00154861">
        <w:tc>
          <w:tcPr>
            <w:tcW w:w="2400" w:type="dxa"/>
          </w:tcPr>
          <w:p w14:paraId="62C34427" w14:textId="77777777" w:rsidR="00154861" w:rsidRDefault="00154861" w:rsidP="00184DCE">
            <w:pPr>
              <w:pStyle w:val="ac"/>
              <w:tabs>
                <w:tab w:val="left" w:pos="1134"/>
              </w:tabs>
              <w:ind w:left="0"/>
            </w:pPr>
          </w:p>
        </w:tc>
        <w:tc>
          <w:tcPr>
            <w:tcW w:w="1623" w:type="dxa"/>
          </w:tcPr>
          <w:p w14:paraId="781A86F9" w14:textId="77777777" w:rsidR="00154861" w:rsidRDefault="00154861" w:rsidP="00184DCE">
            <w:pPr>
              <w:pStyle w:val="ac"/>
              <w:tabs>
                <w:tab w:val="left" w:pos="1134"/>
              </w:tabs>
              <w:ind w:left="0"/>
              <w:jc w:val="center"/>
            </w:pPr>
          </w:p>
        </w:tc>
        <w:tc>
          <w:tcPr>
            <w:tcW w:w="6120" w:type="dxa"/>
          </w:tcPr>
          <w:p w14:paraId="2CB8F37F" w14:textId="3695FEBD" w:rsidR="00154861" w:rsidRPr="008C5A1B" w:rsidRDefault="00154861" w:rsidP="00C81314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bCs/>
                <w:szCs w:val="28"/>
              </w:rPr>
            </w:pP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>7.</w:t>
            </w:r>
            <w:r w:rsidR="00C81314">
              <w:rPr>
                <w:rFonts w:cs="Times New Roman"/>
                <w:color w:val="0F1115"/>
                <w:szCs w:val="28"/>
                <w:shd w:val="clear" w:color="auto" w:fill="FFFFFF"/>
              </w:rPr>
              <w:t>3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Опытная эксплуатация. Работа реального пользователя (например, научного руководителя) с программой в течение некоторого срока. Сбор замечаний. Исправление ошибок.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  <w:t>7.</w:t>
            </w:r>
            <w:r w:rsidR="00C81314">
              <w:rPr>
                <w:rFonts w:cs="Times New Roman"/>
                <w:color w:val="0F1115"/>
                <w:szCs w:val="28"/>
                <w:shd w:val="clear" w:color="auto" w:fill="FFFFFF"/>
              </w:rPr>
              <w:t>4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="00DC36FC" w:rsidRPr="00DC36FC">
              <w:rPr>
                <w:rFonts w:cs="Times New Roman"/>
                <w:szCs w:val="28"/>
                <w:shd w:val="clear" w:color="auto" w:fill="FFFFFF"/>
              </w:rPr>
              <w:t>Приё</w:t>
            </w:r>
            <w:r w:rsidRPr="00DC36FC">
              <w:rPr>
                <w:rFonts w:cs="Times New Roman"/>
                <w:szCs w:val="28"/>
                <w:shd w:val="clear" w:color="auto" w:fill="FFFFFF"/>
              </w:rPr>
              <w:t>мочные</w:t>
            </w:r>
            <w:r w:rsidRPr="00C81314">
              <w:rPr>
                <w:rFonts w:cs="Times New Roman"/>
                <w:color w:val="FF0000"/>
                <w:szCs w:val="28"/>
                <w:shd w:val="clear" w:color="auto" w:fill="FFFFFF"/>
              </w:rPr>
              <w:t xml:space="preserve"> </w:t>
            </w:r>
            <w:r w:rsidR="00C81314">
              <w:rPr>
                <w:rFonts w:cs="Times New Roman"/>
                <w:color w:val="0F1115"/>
                <w:szCs w:val="28"/>
                <w:shd w:val="clear" w:color="auto" w:fill="FFFFFF"/>
              </w:rPr>
              <w:t>испытания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. Проверка соответствия ТЗ. </w:t>
            </w:r>
            <w:r w:rsidR="00C81314">
              <w:rPr>
                <w:rFonts w:cs="Times New Roman"/>
                <w:color w:val="0F1115"/>
                <w:szCs w:val="28"/>
                <w:shd w:val="clear" w:color="auto" w:fill="FFFFFF"/>
              </w:rPr>
              <w:t>Защита курсовой работы.</w:t>
            </w:r>
          </w:p>
        </w:tc>
      </w:tr>
      <w:tr w:rsidR="00D82A5E" w14:paraId="0CD10BEB" w14:textId="77777777" w:rsidTr="00154861">
        <w:tc>
          <w:tcPr>
            <w:tcW w:w="2400" w:type="dxa"/>
          </w:tcPr>
          <w:p w14:paraId="2D90DE08" w14:textId="0DBCFAA2" w:rsidR="00D82A5E" w:rsidRDefault="00AB2E19" w:rsidP="00184DCE">
            <w:pPr>
              <w:pStyle w:val="ac"/>
              <w:tabs>
                <w:tab w:val="left" w:pos="1134"/>
              </w:tabs>
              <w:ind w:left="0"/>
            </w:pPr>
            <w:r>
              <w:t xml:space="preserve">8 Сопровождение </w:t>
            </w:r>
          </w:p>
        </w:tc>
        <w:tc>
          <w:tcPr>
            <w:tcW w:w="1623" w:type="dxa"/>
          </w:tcPr>
          <w:p w14:paraId="29A2B153" w14:textId="6198C98F" w:rsidR="00D82A5E" w:rsidRDefault="00184DCE" w:rsidP="00184DCE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 14.02.2026</w:t>
            </w:r>
          </w:p>
        </w:tc>
        <w:tc>
          <w:tcPr>
            <w:tcW w:w="6120" w:type="dxa"/>
          </w:tcPr>
          <w:p w14:paraId="61797D84" w14:textId="225EC669" w:rsidR="00D82A5E" w:rsidRPr="008C5A1B" w:rsidRDefault="008C5A1B" w:rsidP="00101504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8C5A1B">
              <w:rPr>
                <w:rFonts w:cs="Times New Roman"/>
                <w:bCs/>
                <w:szCs w:val="28"/>
              </w:rPr>
              <w:t>8.1 Выполнение гарантийных обязательств.</w:t>
            </w:r>
            <w:r w:rsidR="009A5FE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>Исправление ошибок, найденных после сдачи проекта, в течение оговоренного срока.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 w:rsidRPr="008C5A1B">
              <w:rPr>
                <w:rFonts w:cs="Times New Roman"/>
                <w:bCs/>
                <w:szCs w:val="28"/>
              </w:rPr>
              <w:t>8.2 Послегарантийное обслуживание.</w:t>
            </w:r>
            <w:r w:rsidR="009A5FE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>Консультации, доработка функционала (по отдельному договору).</w:t>
            </w:r>
          </w:p>
        </w:tc>
      </w:tr>
    </w:tbl>
    <w:p w14:paraId="055371A3" w14:textId="77777777" w:rsidR="00D82A5E" w:rsidRPr="00101504" w:rsidRDefault="00D82A5E" w:rsidP="00C46E10">
      <w:pPr>
        <w:tabs>
          <w:tab w:val="left" w:pos="1134"/>
        </w:tabs>
        <w:spacing w:after="0" w:line="240" w:lineRule="auto"/>
        <w:jc w:val="both"/>
      </w:pPr>
    </w:p>
    <w:p w14:paraId="2BDCF2EA" w14:textId="11F827EE" w:rsidR="00372517" w:rsidRDefault="0040539E" w:rsidP="00372517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Порядок разработки автоматизированной системы.</w:t>
      </w:r>
    </w:p>
    <w:p w14:paraId="78209EBD" w14:textId="2B302C33" w:rsidR="00372517" w:rsidRDefault="00372517" w:rsidP="00372517">
      <w:pPr>
        <w:tabs>
          <w:tab w:val="left" w:pos="1134"/>
        </w:tabs>
        <w:spacing w:after="0" w:line="240" w:lineRule="auto"/>
        <w:ind w:firstLine="709"/>
        <w:jc w:val="both"/>
      </w:pPr>
      <w:r>
        <w:t>Разработка АС осуществляется студентом самостоятельно под руководством преподавателя.</w:t>
      </w:r>
    </w:p>
    <w:p w14:paraId="721C5E44" w14:textId="4259926E" w:rsidR="00372517" w:rsidRDefault="00372517" w:rsidP="00372517">
      <w:pPr>
        <w:tabs>
          <w:tab w:val="left" w:pos="1134"/>
        </w:tabs>
        <w:spacing w:after="0" w:line="240" w:lineRule="auto"/>
        <w:ind w:firstLine="709"/>
        <w:jc w:val="both"/>
      </w:pPr>
      <w:r>
        <w:t xml:space="preserve">Исходными данными для разработки являются: задание на курсовую работу, ТЗ, учебная литература по </w:t>
      </w:r>
      <w:r w:rsidRPr="00372517">
        <w:t>C#</w:t>
      </w:r>
      <w:r>
        <w:t>, интернет-источники.</w:t>
      </w:r>
    </w:p>
    <w:p w14:paraId="01536A85" w14:textId="6619ACE2" w:rsidR="00372517" w:rsidRDefault="00372517" w:rsidP="00372517">
      <w:pPr>
        <w:tabs>
          <w:tab w:val="left" w:pos="1134"/>
        </w:tabs>
        <w:spacing w:after="0" w:line="240" w:lineRule="auto"/>
        <w:ind w:firstLine="709"/>
        <w:jc w:val="both"/>
      </w:pPr>
      <w:r>
        <w:t>По окончании этапов работ предъявляются:</w:t>
      </w:r>
    </w:p>
    <w:p w14:paraId="020A3FEF" w14:textId="265906B3" w:rsidR="00372517" w:rsidRDefault="00372517" w:rsidP="00372517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ТЗ – согласованный документ;</w:t>
      </w:r>
    </w:p>
    <w:p w14:paraId="4062CE81" w14:textId="0F6D4096" w:rsidR="00372517" w:rsidRDefault="00372517" w:rsidP="00372517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эскизный проект – материалы проектирования;</w:t>
      </w:r>
    </w:p>
    <w:p w14:paraId="2028FA92" w14:textId="276B56E9" w:rsidR="00372517" w:rsidRDefault="00372517" w:rsidP="00372517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технический проект – код программы;</w:t>
      </w:r>
    </w:p>
    <w:p w14:paraId="5BF1EF73" w14:textId="3717AA6E" w:rsidR="00372517" w:rsidRDefault="00372517" w:rsidP="00372517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рабочая документация – пояснительная записка;</w:t>
      </w:r>
    </w:p>
    <w:p w14:paraId="21F21B2D" w14:textId="5B918ADD" w:rsidR="00372517" w:rsidRDefault="00372517" w:rsidP="00372517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ввод в действие – готовая программа.</w:t>
      </w:r>
    </w:p>
    <w:p w14:paraId="79891819" w14:textId="5B07C1F5" w:rsidR="00372517" w:rsidRPr="00372517" w:rsidRDefault="00372517" w:rsidP="00372517">
      <w:pPr>
        <w:tabs>
          <w:tab w:val="left" w:pos="1134"/>
        </w:tabs>
        <w:spacing w:after="0" w:line="240" w:lineRule="auto"/>
        <w:ind w:firstLine="709"/>
        <w:jc w:val="both"/>
      </w:pPr>
      <w:r>
        <w:t>Экспертиза документации проводится преподавателем. Создание макетов не требуется. Гарантийные обязательства не предусмотрены, кроме устранения замечаний до защиты.</w:t>
      </w:r>
    </w:p>
    <w:p w14:paraId="50BF6EED" w14:textId="19C8B7CC" w:rsidR="0040539E" w:rsidRPr="00DC36FC" w:rsidRDefault="0040539E" w:rsidP="0051799D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Порядок ко</w:t>
      </w:r>
      <w:r w:rsidRPr="00DC36FC">
        <w:t xml:space="preserve">нтроля и </w:t>
      </w:r>
      <w:r w:rsidR="00DC36FC" w:rsidRPr="00DC36FC">
        <w:t>приё</w:t>
      </w:r>
      <w:r w:rsidRPr="00DC36FC">
        <w:t>мки автоматизированной системы.</w:t>
      </w:r>
    </w:p>
    <w:p w14:paraId="69B1C655" w14:textId="0FD0B5F7" w:rsidR="00507F96" w:rsidRPr="00507F96" w:rsidRDefault="00DC36FC" w:rsidP="00B34AA5">
      <w:pPr>
        <w:tabs>
          <w:tab w:val="left" w:pos="1134"/>
        </w:tabs>
        <w:spacing w:after="0" w:line="240" w:lineRule="auto"/>
        <w:ind w:firstLine="709"/>
        <w:jc w:val="both"/>
      </w:pPr>
      <w:r w:rsidRPr="00DC36FC">
        <w:t>Приё</w:t>
      </w:r>
      <w:r w:rsidR="00507F96" w:rsidRPr="00DC36FC">
        <w:t xml:space="preserve">мка системы осуществляется </w:t>
      </w:r>
      <w:r w:rsidR="00C81314" w:rsidRPr="00DC36FC">
        <w:t>на защите курсовой работы</w:t>
      </w:r>
      <w:r w:rsidR="00507F96" w:rsidRPr="00DC36FC">
        <w:t xml:space="preserve">. Контроль проводится </w:t>
      </w:r>
      <w:r w:rsidRPr="00DC36FC">
        <w:t>путё</w:t>
      </w:r>
      <w:r w:rsidR="00507F96" w:rsidRPr="00DC36FC">
        <w:t>м тестирования и испытаний.</w:t>
      </w:r>
      <w:r w:rsidR="00B34AA5" w:rsidRPr="00DC36FC">
        <w:t xml:space="preserve"> </w:t>
      </w:r>
      <w:r w:rsidR="00507F96" w:rsidRPr="00DC36FC">
        <w:t>Предварительные испытания проводят</w:t>
      </w:r>
      <w:r w:rsidR="00507F96" w:rsidRPr="00507F96">
        <w:t>ся на объекте разработчика.</w:t>
      </w:r>
      <w:r w:rsidR="00B34AA5">
        <w:t xml:space="preserve"> Приё</w:t>
      </w:r>
      <w:r w:rsidR="00507F96" w:rsidRPr="00507F96">
        <w:t>мочные испытания проводятся на объекте заказчика (или в учебной лаборатории). Проверяется:</w:t>
      </w:r>
    </w:p>
    <w:p w14:paraId="64129054" w14:textId="29B28B1F" w:rsidR="00507F96" w:rsidRPr="00507F96" w:rsidRDefault="00507F96" w:rsidP="00507F96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07F96">
        <w:t>Полнота реали</w:t>
      </w:r>
      <w:r w:rsidR="00BE2068">
        <w:t>зации функций согласно разделу 3</w:t>
      </w:r>
      <w:r w:rsidRPr="00507F96">
        <w:t>б.</w:t>
      </w:r>
    </w:p>
    <w:p w14:paraId="3737E479" w14:textId="77777777" w:rsidR="00507F96" w:rsidRPr="00507F96" w:rsidRDefault="00507F96" w:rsidP="00507F96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07F96">
        <w:t>Соответствие требованиям точности (тестовые примеры с известным результатом).</w:t>
      </w:r>
    </w:p>
    <w:p w14:paraId="7644B664" w14:textId="77777777" w:rsidR="00507F96" w:rsidRPr="00507F96" w:rsidRDefault="00507F96" w:rsidP="00507F96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07F96">
        <w:t>Удобство интерфейса.</w:t>
      </w:r>
    </w:p>
    <w:p w14:paraId="4516229F" w14:textId="77777777" w:rsidR="00507F96" w:rsidRPr="00507F96" w:rsidRDefault="00507F96" w:rsidP="00507F96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96">
        <w:t>Полнота и качество эксплуатационной документации.</w:t>
      </w:r>
    </w:p>
    <w:p w14:paraId="1768E15D" w14:textId="44238F95" w:rsidR="0040539E" w:rsidRDefault="0040539E" w:rsidP="0051799D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58274528" w14:textId="77777777" w:rsidR="00EF3D43" w:rsidRPr="00EF3D43" w:rsidRDefault="00EF3D43" w:rsidP="00EF3D43">
      <w:pPr>
        <w:tabs>
          <w:tab w:val="left" w:pos="1134"/>
        </w:tabs>
        <w:spacing w:after="0" w:line="240" w:lineRule="auto"/>
        <w:ind w:left="709"/>
        <w:jc w:val="both"/>
      </w:pPr>
      <w:r w:rsidRPr="00EF3D43">
        <w:t>Для ввода системы в действие необходимо:</w:t>
      </w:r>
    </w:p>
    <w:p w14:paraId="75950384" w14:textId="77777777" w:rsidR="00EF3D43" w:rsidRPr="00EF3D43" w:rsidRDefault="00EF3D43" w:rsidP="00EF3D43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F3D43">
        <w:lastRenderedPageBreak/>
        <w:t>Назначить ответственных за внедрение со стороны заказчика.</w:t>
      </w:r>
    </w:p>
    <w:p w14:paraId="70B4E60C" w14:textId="77777777" w:rsidR="00EF3D43" w:rsidRPr="00EF3D43" w:rsidRDefault="00EF3D43" w:rsidP="00EF3D43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F3D43">
        <w:t>Проверить наличие технических средств, соответствующих требованиям раздела 4в.</w:t>
      </w:r>
    </w:p>
    <w:p w14:paraId="00C0B12E" w14:textId="35B77A1E" w:rsidR="00C81314" w:rsidRDefault="00C81314" w:rsidP="00C81314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F3D43">
        <w:t>Установить программное обеспечение на рабочие места пользователей.</w:t>
      </w:r>
    </w:p>
    <w:p w14:paraId="66EA4761" w14:textId="56CC9017" w:rsidR="00EF3D43" w:rsidRPr="00EF3D43" w:rsidRDefault="00EF3D43" w:rsidP="00EF3D43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F3D43">
        <w:t>Провести обучение (инструктаж) персонала работе с системой с использованием подготовленной документации.</w:t>
      </w:r>
    </w:p>
    <w:p w14:paraId="2BA25347" w14:textId="0C5F9837" w:rsidR="00AB2E19" w:rsidRPr="009551B5" w:rsidRDefault="0040539E" w:rsidP="009551B5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документированию.</w:t>
      </w:r>
    </w:p>
    <w:p w14:paraId="6DD23504" w14:textId="77777777" w:rsidR="009551B5" w:rsidRPr="009551B5" w:rsidRDefault="009551B5" w:rsidP="009551B5">
      <w:pPr>
        <w:tabs>
          <w:tab w:val="left" w:pos="1134"/>
        </w:tabs>
        <w:spacing w:after="0" w:line="240" w:lineRule="auto"/>
        <w:ind w:left="709"/>
        <w:jc w:val="both"/>
      </w:pPr>
      <w:r w:rsidRPr="009551B5">
        <w:t>В состав документации должны входить:</w:t>
      </w:r>
    </w:p>
    <w:p w14:paraId="3448C454" w14:textId="073155E4" w:rsidR="009551B5" w:rsidRPr="009551B5" w:rsidRDefault="009551B5" w:rsidP="009551B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551B5">
        <w:t>Техническое задание.</w:t>
      </w:r>
    </w:p>
    <w:p w14:paraId="66A09751" w14:textId="0A5FB85E" w:rsidR="009551B5" w:rsidRDefault="009551B5" w:rsidP="009551B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551B5">
        <w:t>Руководство пользователя (описание интерфейса, порядка работы, примеры выполнения задач).</w:t>
      </w:r>
    </w:p>
    <w:p w14:paraId="1530A6A6" w14:textId="743B11CB" w:rsidR="00C81314" w:rsidRPr="009551B5" w:rsidRDefault="00C81314" w:rsidP="009551B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Рекомендации к внедрению и сопровождению АС Планёр.</w:t>
      </w:r>
    </w:p>
    <w:p w14:paraId="4A5F4002" w14:textId="2831EC81" w:rsidR="009551B5" w:rsidRDefault="00C81314" w:rsidP="009551B5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Текст программного кода.</w:t>
      </w:r>
    </w:p>
    <w:p w14:paraId="661E4631" w14:textId="167C50A4" w:rsidR="0040539E" w:rsidRDefault="0040539E" w:rsidP="0051799D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Источники разработки.</w:t>
      </w:r>
    </w:p>
    <w:p w14:paraId="0A3B0826" w14:textId="40BDCDDC" w:rsidR="0077027B" w:rsidRPr="00933D3F" w:rsidRDefault="00933D3F" w:rsidP="00933D3F">
      <w:pPr>
        <w:tabs>
          <w:tab w:val="left" w:pos="1134"/>
        </w:tabs>
        <w:spacing w:after="0" w:line="240" w:lineRule="auto"/>
        <w:ind w:left="709"/>
        <w:jc w:val="both"/>
      </w:pPr>
      <w:r w:rsidRPr="00933D3F">
        <w:t xml:space="preserve">Разработка </w:t>
      </w:r>
      <w:r w:rsidR="0025474B" w:rsidRPr="0025474B">
        <w:t>ведё</w:t>
      </w:r>
      <w:r w:rsidRPr="0025474B">
        <w:t xml:space="preserve">тся </w:t>
      </w:r>
      <w:r w:rsidRPr="00933D3F">
        <w:t>на основании:</w:t>
      </w:r>
    </w:p>
    <w:p w14:paraId="192461F8" w14:textId="023684E5" w:rsidR="00933D3F" w:rsidRPr="00933D3F" w:rsidRDefault="00933D3F" w:rsidP="00933D3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33D3F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23CF1C12" w14:textId="311D3CC2" w:rsidR="00933D3F" w:rsidRPr="00933D3F" w:rsidRDefault="00933D3F" w:rsidP="00933D3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33D3F">
        <w:t>ГОСТ Р 59793-2021 «Информационные технологии. Комплекс стандартов на автоматизированные системы. Автоматизированные системы. Стадии создания».</w:t>
      </w:r>
    </w:p>
    <w:p w14:paraId="6A8C32C4" w14:textId="69C26C7B" w:rsidR="00C81314" w:rsidRPr="00933D3F" w:rsidRDefault="00C81314" w:rsidP="00C81314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«Осуществления интеграций программных модулей» специальности 09.02.07 Информационные системы и программирование от 04.02.2026</w:t>
      </w:r>
    </w:p>
    <w:p w14:paraId="42037A46" w14:textId="2C44A2C2" w:rsidR="00933D3F" w:rsidRDefault="00933D3F" w:rsidP="00AD7C53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22344FF7" w14:textId="77777777" w:rsidR="0077027B" w:rsidRDefault="0077027B" w:rsidP="002F1361">
      <w:pPr>
        <w:spacing w:after="0" w:line="240" w:lineRule="auto"/>
        <w:ind w:firstLine="709"/>
        <w:jc w:val="both"/>
      </w:pPr>
    </w:p>
    <w:p w14:paraId="1205585C" w14:textId="2977B706" w:rsidR="00030797" w:rsidRDefault="00030797" w:rsidP="00030797">
      <w:pPr>
        <w:pStyle w:val="2"/>
        <w:jc w:val="both"/>
      </w:pPr>
      <w:bookmarkStart w:id="19" w:name="_Toc191392410"/>
      <w:bookmarkStart w:id="20" w:name="_Toc191392463"/>
      <w:bookmarkStart w:id="21" w:name="_Toc221608870"/>
      <w:bookmarkStart w:id="22" w:name="_Toc222988024"/>
      <w:r>
        <w:t xml:space="preserve">1.3 </w:t>
      </w:r>
      <w:bookmarkEnd w:id="19"/>
      <w:bookmarkEnd w:id="20"/>
      <w:r w:rsidR="00137280">
        <w:t>Функциональное проектирование</w:t>
      </w:r>
      <w:bookmarkEnd w:id="21"/>
      <w:bookmarkEnd w:id="22"/>
    </w:p>
    <w:p w14:paraId="255D0AD4" w14:textId="7D752A5F" w:rsidR="00030797" w:rsidRDefault="00030797" w:rsidP="00EE2843">
      <w:pPr>
        <w:spacing w:after="0" w:line="240" w:lineRule="auto"/>
        <w:ind w:firstLine="709"/>
        <w:jc w:val="both"/>
      </w:pPr>
    </w:p>
    <w:p w14:paraId="12E78A08" w14:textId="57A710C6" w:rsidR="00030797" w:rsidRDefault="00030797" w:rsidP="00EE2843">
      <w:pPr>
        <w:spacing w:after="0" w:line="240" w:lineRule="auto"/>
        <w:ind w:firstLine="709"/>
        <w:jc w:val="both"/>
      </w:pPr>
    </w:p>
    <w:p w14:paraId="1A25D403" w14:textId="38446346" w:rsidR="00F839CC" w:rsidRDefault="00706957" w:rsidP="00EE2843">
      <w:pPr>
        <w:spacing w:after="0" w:line="240" w:lineRule="auto"/>
        <w:ind w:firstLine="709"/>
        <w:jc w:val="both"/>
      </w:pPr>
      <w:r w:rsidRPr="00F839CC">
        <w:t>Актуальность функционального проектирования в 2026 году определяется его превращением из инженерной методологии в ключевой фактор конкурентоспособности и устойчивого развития. В условиях насыщенного рынка и растущих ожиданий пользователей, приоритет функции над формой становится основой для создания по-настоящему ценных, долговечных и "интеллектуальных" продуктов и пространств. Этот подход пронизывает все сферы — от архитектуры и дизайна интерьеров до разработки сложных цифровых продуктов и материалов.</w:t>
      </w:r>
    </w:p>
    <w:p w14:paraId="6433AEC3" w14:textId="5C9955E6" w:rsidR="00E84C82" w:rsidRDefault="00E84C82" w:rsidP="00E84C82">
      <w:pPr>
        <w:spacing w:after="0" w:line="240" w:lineRule="auto"/>
        <w:ind w:firstLine="709"/>
        <w:jc w:val="both"/>
      </w:pPr>
      <w:r w:rsidRPr="00E84C82">
        <w:t>Мо</w:t>
      </w:r>
      <w:r>
        <w:t xml:space="preserve">дель </w:t>
      </w:r>
      <w:r>
        <w:rPr>
          <w:lang w:val="en-US"/>
        </w:rPr>
        <w:t>IDEF</w:t>
      </w:r>
      <w:r w:rsidRPr="00E84C82">
        <w:t xml:space="preserve">0 </w:t>
      </w:r>
      <w:r>
        <w:t xml:space="preserve">всегда начинается с рассмотрения системы, как единого целого, то есть одного функционального блока. Такая диаграмма называется контекстной и обозначается идентификатором </w:t>
      </w:r>
      <w:r>
        <w:rPr>
          <w:lang w:val="en-US"/>
        </w:rPr>
        <w:t>A</w:t>
      </w:r>
      <w:r w:rsidRPr="00E84C82">
        <w:t>0.</w:t>
      </w:r>
      <w:r>
        <w:t xml:space="preserve"> После разработки контекстной диаграммы проводят её декомпозицию на 3-6 блоков, размещаемых по ступенчатой схеме в соответствии с их доминированием, которое понимается как влияние, оказываемое </w:t>
      </w:r>
      <w:r>
        <w:lastRenderedPageBreak/>
        <w:t>одним блоком на другие. На каждом шаге декомпозиции диаграмма предыдущего уровня называется родительской.</w:t>
      </w:r>
    </w:p>
    <w:p w14:paraId="018147D4" w14:textId="0CF73493" w:rsidR="00E84C82" w:rsidRPr="00E84C82" w:rsidRDefault="00E84C82" w:rsidP="00E84C82">
      <w:pPr>
        <w:spacing w:after="0" w:line="240" w:lineRule="auto"/>
        <w:ind w:firstLine="709"/>
        <w:jc w:val="both"/>
      </w:pPr>
      <w:r>
        <w:t>На диаграмме декомпозиции можно отобразить стрелку, которой нет на родительской и наоборот стрелка может быть на родительской диаграмме, а на дочерней – нет. Такие стрелки называются туннельными и вокруг них ставятся круглые скобки.</w:t>
      </w:r>
    </w:p>
    <w:p w14:paraId="287E7333" w14:textId="5FDB8255" w:rsidR="00EE2843" w:rsidRDefault="00EE2843" w:rsidP="00EE2843">
      <w:pPr>
        <w:spacing w:after="0" w:line="240" w:lineRule="auto"/>
        <w:ind w:firstLine="709"/>
        <w:jc w:val="both"/>
      </w:pPr>
      <w:r>
        <w:t xml:space="preserve">Функциональная модель </w:t>
      </w:r>
      <w:r w:rsidRPr="00640C8F">
        <w:t>IDEF</w:t>
      </w:r>
      <w:r w:rsidRPr="00EE2843">
        <w:t>0</w:t>
      </w:r>
      <w:r>
        <w:t xml:space="preserve"> </w:t>
      </w:r>
      <w:r w:rsidRPr="00640C8F">
        <w:t>ПО</w:t>
      </w:r>
      <w:r>
        <w:t xml:space="preserve"> для планирования модельных экспериментов построена с использованием программного средства </w:t>
      </w:r>
      <w:r>
        <w:rPr>
          <w:lang w:val="en-US"/>
        </w:rPr>
        <w:t>Ramus</w:t>
      </w:r>
      <w:r w:rsidRPr="00EE2843">
        <w:t xml:space="preserve"> </w:t>
      </w:r>
      <w:r>
        <w:rPr>
          <w:lang w:val="en-US"/>
        </w:rPr>
        <w:t>Educational</w:t>
      </w:r>
      <w:r w:rsidRPr="00EE2843">
        <w:t xml:space="preserve"> </w:t>
      </w:r>
      <w:r>
        <w:t xml:space="preserve">и </w:t>
      </w:r>
      <w:r w:rsidRPr="0023562E">
        <w:t xml:space="preserve">состоит из </w:t>
      </w:r>
      <w:r w:rsidR="0023562E" w:rsidRPr="0023562E">
        <w:t>трёх</w:t>
      </w:r>
      <w:r w:rsidRPr="0023562E">
        <w:t xml:space="preserve"> уровней. </w:t>
      </w:r>
      <w:r>
        <w:t xml:space="preserve">Контекстная диаграмма (нулевой уровень) </w:t>
      </w:r>
      <w:r>
        <w:rPr>
          <w:lang w:val="en-US"/>
        </w:rPr>
        <w:t>IDEF</w:t>
      </w:r>
      <w:r w:rsidRPr="0023562E">
        <w:t xml:space="preserve">0 </w:t>
      </w:r>
      <w:r>
        <w:t>показана на рисунке 1.</w:t>
      </w:r>
    </w:p>
    <w:p w14:paraId="702CF4BA" w14:textId="77777777" w:rsidR="00A45E77" w:rsidRDefault="00A45E77" w:rsidP="00EE2843">
      <w:pPr>
        <w:spacing w:after="0" w:line="240" w:lineRule="auto"/>
        <w:ind w:firstLine="709"/>
        <w:jc w:val="both"/>
      </w:pPr>
    </w:p>
    <w:p w14:paraId="02ACFBC8" w14:textId="42793EE4" w:rsidR="00EE2843" w:rsidRDefault="00AC0705" w:rsidP="00F839CC">
      <w:pPr>
        <w:spacing w:after="0" w:line="240" w:lineRule="auto"/>
        <w:jc w:val="center"/>
      </w:pPr>
      <w:r w:rsidRPr="00AC0705">
        <w:rPr>
          <w:noProof/>
          <w:lang w:eastAsia="ru-RU"/>
        </w:rPr>
        <w:drawing>
          <wp:inline distT="0" distB="0" distL="0" distR="0" wp14:anchorId="406E8160" wp14:editId="3155FF8D">
            <wp:extent cx="6443980" cy="44678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1F39" w14:textId="63AF62D4" w:rsidR="00765F97" w:rsidRDefault="00765F97" w:rsidP="00765F97">
      <w:pPr>
        <w:spacing w:after="0" w:line="240" w:lineRule="auto"/>
        <w:ind w:firstLine="709"/>
        <w:jc w:val="both"/>
      </w:pPr>
    </w:p>
    <w:p w14:paraId="5A6F5AA5" w14:textId="1539B4DE" w:rsidR="00765F97" w:rsidRDefault="00765F97" w:rsidP="00765F97">
      <w:pPr>
        <w:spacing w:after="0" w:line="240" w:lineRule="auto"/>
        <w:ind w:firstLine="709"/>
        <w:jc w:val="both"/>
      </w:pPr>
      <w:r>
        <w:t>Рисунок 1 – Контекстная диаграмма работы программного приложения «Планёр»</w:t>
      </w:r>
    </w:p>
    <w:p w14:paraId="61DC6E23" w14:textId="77777777" w:rsidR="00A45E77" w:rsidRPr="00765F97" w:rsidRDefault="00A45E77" w:rsidP="00765F97">
      <w:pPr>
        <w:spacing w:after="0" w:line="240" w:lineRule="auto"/>
        <w:ind w:firstLine="709"/>
        <w:jc w:val="both"/>
      </w:pPr>
    </w:p>
    <w:p w14:paraId="1939C516" w14:textId="20DAA5ED" w:rsidR="00EE2843" w:rsidRPr="00AC0705" w:rsidRDefault="00AC0705" w:rsidP="00EE2843">
      <w:pPr>
        <w:spacing w:after="0" w:line="240" w:lineRule="auto"/>
        <w:ind w:firstLine="709"/>
        <w:jc w:val="both"/>
      </w:pPr>
      <w:r w:rsidRPr="00AC0705">
        <w:t>Входами на диаграмме являются</w:t>
      </w:r>
      <w:r w:rsidR="007A1997">
        <w:t>: «В</w:t>
      </w:r>
      <w:r w:rsidRPr="00AC0705">
        <w:t>ид эксперимента</w:t>
      </w:r>
      <w:r w:rsidR="007A1997">
        <w:t>», «К</w:t>
      </w:r>
      <w:r w:rsidRPr="00AC0705">
        <w:t>оличество факторов</w:t>
      </w:r>
      <w:r w:rsidR="007A1997">
        <w:t>», «К</w:t>
      </w:r>
      <w:r w:rsidRPr="00AC0705">
        <w:t>оличество уровней каждого фактора</w:t>
      </w:r>
      <w:r w:rsidR="007A1997">
        <w:t>» и «Д</w:t>
      </w:r>
      <w:r w:rsidRPr="00AC0705">
        <w:t>иапазон значений каждого фактора</w:t>
      </w:r>
      <w:r w:rsidR="007A1997">
        <w:t>»</w:t>
      </w:r>
      <w:r w:rsidR="00EE2843" w:rsidRPr="00AC0705">
        <w:t>. В качестве выхода используются</w:t>
      </w:r>
      <w:r w:rsidR="007A1997">
        <w:t>: «К</w:t>
      </w:r>
      <w:r w:rsidRPr="00AC0705">
        <w:t>оличество экспериментов</w:t>
      </w:r>
      <w:r w:rsidR="007A1997">
        <w:t>» и «Т</w:t>
      </w:r>
      <w:r w:rsidRPr="00AC0705">
        <w:t>аблица экспериментов</w:t>
      </w:r>
      <w:r w:rsidR="007A1997">
        <w:t>»</w:t>
      </w:r>
      <w:r w:rsidR="00EE2843" w:rsidRPr="00AC0705">
        <w:t>. Задействованы управляющие элементы</w:t>
      </w:r>
      <w:r w:rsidR="007A1997">
        <w:t>: «Р</w:t>
      </w:r>
      <w:r w:rsidRPr="00AC0705">
        <w:t>уководство пользователя</w:t>
      </w:r>
      <w:r w:rsidR="007A1997">
        <w:t>»</w:t>
      </w:r>
      <w:r w:rsidRPr="00AC0705">
        <w:t xml:space="preserve"> и </w:t>
      </w:r>
      <w:r w:rsidR="007A1997">
        <w:t>«О</w:t>
      </w:r>
      <w:r w:rsidRPr="00AC0705">
        <w:t>граничения</w:t>
      </w:r>
      <w:r w:rsidR="007A1997">
        <w:t>»</w:t>
      </w:r>
      <w:r w:rsidR="00EE2843" w:rsidRPr="00AC0705">
        <w:t>.</w:t>
      </w:r>
      <w:r w:rsidR="007A1997">
        <w:t xml:space="preserve"> Механизмами служат «П</w:t>
      </w:r>
      <w:r w:rsidRPr="00AC0705">
        <w:t>ользователь</w:t>
      </w:r>
      <w:r w:rsidR="007A1997">
        <w:t>»</w:t>
      </w:r>
      <w:r w:rsidRPr="00AC0705">
        <w:t xml:space="preserve"> и </w:t>
      </w:r>
      <w:r w:rsidR="007A1997">
        <w:t>«</w:t>
      </w:r>
      <w:r w:rsidRPr="00AC0705">
        <w:t>ПК</w:t>
      </w:r>
      <w:r w:rsidR="007A1997">
        <w:t>»</w:t>
      </w:r>
      <w:r w:rsidRPr="00AC0705">
        <w:t>.</w:t>
      </w:r>
    </w:p>
    <w:p w14:paraId="19A1BE31" w14:textId="420670F9" w:rsidR="00EE2843" w:rsidRPr="001D01FD" w:rsidRDefault="00EE2843" w:rsidP="00EE2843">
      <w:pPr>
        <w:spacing w:after="0" w:line="240" w:lineRule="auto"/>
        <w:ind w:firstLine="709"/>
        <w:jc w:val="both"/>
      </w:pPr>
      <w:r w:rsidRPr="001D01FD">
        <w:t xml:space="preserve">Более подробные действия описаны с помощью </w:t>
      </w:r>
      <w:r w:rsidR="00DC1158">
        <w:t>диаграммы м</w:t>
      </w:r>
      <w:r w:rsidRPr="001D01FD">
        <w:t>одели IDEF0 первого уровня</w:t>
      </w:r>
      <w:r w:rsidR="00F93F3F" w:rsidRPr="001D01FD">
        <w:t>, показанной на рисунке 2</w:t>
      </w:r>
      <w:r w:rsidRPr="001D01FD">
        <w:t>.</w:t>
      </w:r>
    </w:p>
    <w:p w14:paraId="7A763DC6" w14:textId="636EC5CC" w:rsidR="001D01FD" w:rsidRPr="001D01FD" w:rsidRDefault="001D01FD" w:rsidP="00EE2843">
      <w:pPr>
        <w:spacing w:after="0" w:line="240" w:lineRule="auto"/>
        <w:ind w:firstLine="709"/>
        <w:jc w:val="both"/>
      </w:pPr>
    </w:p>
    <w:p w14:paraId="2BA6FF46" w14:textId="25745072" w:rsidR="001D01FD" w:rsidRPr="001D01FD" w:rsidRDefault="00AD4D1E" w:rsidP="001D01FD">
      <w:pPr>
        <w:spacing w:after="0" w:line="240" w:lineRule="auto"/>
        <w:jc w:val="center"/>
      </w:pPr>
      <w:r w:rsidRPr="00AD4D1E">
        <w:rPr>
          <w:noProof/>
          <w:lang w:eastAsia="ru-RU"/>
        </w:rPr>
        <w:drawing>
          <wp:inline distT="0" distB="0" distL="0" distR="0" wp14:anchorId="7A3EDDAF" wp14:editId="2A29C83D">
            <wp:extent cx="6443980" cy="4483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A31F" w14:textId="51BE24DC" w:rsidR="001D01FD" w:rsidRPr="001D01FD" w:rsidRDefault="001D01FD" w:rsidP="00EE2843">
      <w:pPr>
        <w:spacing w:after="0" w:line="240" w:lineRule="auto"/>
        <w:ind w:firstLine="709"/>
        <w:jc w:val="both"/>
      </w:pPr>
    </w:p>
    <w:p w14:paraId="0698FD98" w14:textId="52453B38" w:rsidR="001D01FD" w:rsidRPr="004B5A9A" w:rsidRDefault="001D01FD" w:rsidP="00EE2843">
      <w:pPr>
        <w:spacing w:after="0" w:line="240" w:lineRule="auto"/>
        <w:ind w:firstLine="709"/>
        <w:jc w:val="both"/>
      </w:pPr>
      <w:r w:rsidRPr="001D01FD">
        <w:t xml:space="preserve">Рисунок 2 </w:t>
      </w:r>
      <w:r w:rsidR="004B5A9A">
        <w:t>–</w:t>
      </w:r>
      <w:r w:rsidR="00472504">
        <w:t xml:space="preserve"> Диаграмма</w:t>
      </w:r>
      <w:r w:rsidR="004B5A9A">
        <w:t xml:space="preserve"> модели </w:t>
      </w:r>
      <w:r w:rsidR="004B5A9A" w:rsidRPr="00C04EB2">
        <w:t>IDEF</w:t>
      </w:r>
      <w:r w:rsidR="004B5A9A" w:rsidRPr="004B5A9A">
        <w:t xml:space="preserve">0 </w:t>
      </w:r>
      <w:r w:rsidR="004B5A9A">
        <w:t>первого уровня программного приложения «Планёр»</w:t>
      </w:r>
    </w:p>
    <w:p w14:paraId="4EDAE106" w14:textId="140A42E4" w:rsidR="00C04EB2" w:rsidRDefault="00C04EB2" w:rsidP="00C04EB2">
      <w:pPr>
        <w:spacing w:after="0" w:line="240" w:lineRule="auto"/>
        <w:ind w:firstLine="709"/>
        <w:jc w:val="both"/>
      </w:pPr>
    </w:p>
    <w:p w14:paraId="68B4E364" w14:textId="79AD0C7E" w:rsidR="00C04EB2" w:rsidRPr="00C04EB2" w:rsidRDefault="00C04EB2" w:rsidP="00C04EB2">
      <w:pPr>
        <w:spacing w:after="0" w:line="240" w:lineRule="auto"/>
        <w:ind w:firstLine="709"/>
        <w:jc w:val="both"/>
      </w:pPr>
      <w:r>
        <w:t xml:space="preserve">Декомпозиция блока А0 проведена на 4 блока: </w:t>
      </w:r>
      <w:r w:rsidR="00092BCA">
        <w:t xml:space="preserve">А1 </w:t>
      </w:r>
      <w:r>
        <w:t xml:space="preserve">«Ввод данных», </w:t>
      </w:r>
      <w:r w:rsidR="00092BCA">
        <w:t xml:space="preserve">А2 </w:t>
      </w:r>
      <w:r>
        <w:t xml:space="preserve">«Проверка данных и ограничения», </w:t>
      </w:r>
      <w:r w:rsidR="00092BCA">
        <w:t xml:space="preserve">А3 </w:t>
      </w:r>
      <w:r>
        <w:t xml:space="preserve">«Расчёт параметров плана» и </w:t>
      </w:r>
      <w:r w:rsidR="00092BCA">
        <w:t xml:space="preserve">А4 </w:t>
      </w:r>
      <w:r>
        <w:t>«Визуализация».</w:t>
      </w:r>
    </w:p>
    <w:p w14:paraId="356397E7" w14:textId="00E8DEF5" w:rsidR="00E134CA" w:rsidRDefault="00E134CA" w:rsidP="00E134CA">
      <w:pPr>
        <w:spacing w:after="0" w:line="240" w:lineRule="auto"/>
        <w:ind w:firstLine="709"/>
        <w:jc w:val="both"/>
      </w:pPr>
      <w:r w:rsidRPr="00E134CA">
        <w:t>Где</w:t>
      </w:r>
      <w:r>
        <w:t xml:space="preserve"> для блока А1 </w:t>
      </w:r>
      <w:r w:rsidR="00C04EB2">
        <w:t>«</w:t>
      </w:r>
      <w:r>
        <w:t>Ввод данных</w:t>
      </w:r>
      <w:r w:rsidR="00C04EB2">
        <w:t>»</w:t>
      </w:r>
      <w:r>
        <w:t xml:space="preserve"> входами на диаграмме служат</w:t>
      </w:r>
      <w:r w:rsidR="005C7C05">
        <w:t xml:space="preserve"> «В</w:t>
      </w:r>
      <w:r w:rsidR="00544C28">
        <w:t>ид эксперимента</w:t>
      </w:r>
      <w:r w:rsidR="005C7C05">
        <w:t>»</w:t>
      </w:r>
      <w:r w:rsidR="00183866">
        <w:t xml:space="preserve"> и </w:t>
      </w:r>
      <w:r w:rsidR="005C7C05">
        <w:t>«Д</w:t>
      </w:r>
      <w:r w:rsidRPr="00AC0705">
        <w:t>иапазон значений каждого фактора</w:t>
      </w:r>
      <w:r w:rsidR="00183866">
        <w:t>»</w:t>
      </w:r>
      <w:r>
        <w:t>. В качестве выхода задей</w:t>
      </w:r>
      <w:r w:rsidR="00BA1391">
        <w:t xml:space="preserve">ствованы: </w:t>
      </w:r>
      <w:r w:rsidR="005C7C05">
        <w:t>«Н</w:t>
      </w:r>
      <w:r w:rsidR="009E4DF0">
        <w:t>еобработанные данные</w:t>
      </w:r>
      <w:r w:rsidR="005C7C05">
        <w:t>». Использован управляющий элемент: «Р</w:t>
      </w:r>
      <w:r>
        <w:t>уководство пользователя</w:t>
      </w:r>
      <w:r w:rsidR="005C7C05">
        <w:t>». Механизмами служат «П</w:t>
      </w:r>
      <w:r w:rsidRPr="00AC0705">
        <w:t>ользователь</w:t>
      </w:r>
      <w:r w:rsidR="005C7C05">
        <w:t>»</w:t>
      </w:r>
      <w:r w:rsidRPr="00AC0705">
        <w:t xml:space="preserve"> и </w:t>
      </w:r>
      <w:r w:rsidR="005C7C05">
        <w:t>«</w:t>
      </w:r>
      <w:r w:rsidRPr="00AC0705">
        <w:t>ПК</w:t>
      </w:r>
      <w:r w:rsidR="005C7C05">
        <w:t>»</w:t>
      </w:r>
      <w:r w:rsidRPr="00AC0705">
        <w:t>.</w:t>
      </w:r>
    </w:p>
    <w:p w14:paraId="4F2D0E3D" w14:textId="544C69D8" w:rsidR="00E134CA" w:rsidRDefault="00E134CA" w:rsidP="00E134CA">
      <w:pPr>
        <w:spacing w:after="0" w:line="240" w:lineRule="auto"/>
        <w:ind w:firstLine="709"/>
        <w:jc w:val="both"/>
      </w:pPr>
      <w:r>
        <w:t xml:space="preserve">Блок А2 </w:t>
      </w:r>
      <w:r w:rsidR="00C04EB2">
        <w:t>«</w:t>
      </w:r>
      <w:r>
        <w:t>Проверка данных и ограничения</w:t>
      </w:r>
      <w:r w:rsidR="00C04EB2">
        <w:t>»</w:t>
      </w:r>
      <w:r>
        <w:t xml:space="preserve"> имеет вход</w:t>
      </w:r>
      <w:r w:rsidR="005C7C05">
        <w:t>: «Н</w:t>
      </w:r>
      <w:r>
        <w:t>еобработанные данные</w:t>
      </w:r>
      <w:r w:rsidR="005C7C05">
        <w:t>»</w:t>
      </w:r>
      <w:r>
        <w:t xml:space="preserve">. </w:t>
      </w:r>
      <w:r w:rsidRPr="00AC0705">
        <w:t>В качестве выхода используются</w:t>
      </w:r>
      <w:r w:rsidR="005C7C05">
        <w:t>:</w:t>
      </w:r>
      <w:r w:rsidRPr="00AC0705">
        <w:t xml:space="preserve"> </w:t>
      </w:r>
      <w:r w:rsidR="005C7C05">
        <w:t>«О</w:t>
      </w:r>
      <w:r>
        <w:t>бработанные данные</w:t>
      </w:r>
      <w:r w:rsidR="005C7C05">
        <w:t>» и «Н</w:t>
      </w:r>
      <w:r>
        <w:t>еправильно введённые данные</w:t>
      </w:r>
      <w:r w:rsidR="005C7C05">
        <w:t>»</w:t>
      </w:r>
      <w:r>
        <w:t xml:space="preserve">. Использован управляющий элемент: </w:t>
      </w:r>
      <w:r w:rsidR="005C7C05">
        <w:t>«О</w:t>
      </w:r>
      <w:r w:rsidRPr="00AC0705">
        <w:t>граничения</w:t>
      </w:r>
      <w:r w:rsidR="005C7C05">
        <w:t>»</w:t>
      </w:r>
      <w:r w:rsidRPr="00AC0705">
        <w:t>.</w:t>
      </w:r>
      <w:r>
        <w:t xml:space="preserve"> М</w:t>
      </w:r>
      <w:r w:rsidR="005C7C05">
        <w:t>еханизмом является: «</w:t>
      </w:r>
      <w:r w:rsidRPr="00AC0705">
        <w:t>ПК</w:t>
      </w:r>
      <w:r w:rsidR="005C7C05">
        <w:t>»</w:t>
      </w:r>
      <w:r w:rsidRPr="00AC0705">
        <w:t>.</w:t>
      </w:r>
    </w:p>
    <w:p w14:paraId="18BACFFC" w14:textId="035D58EE" w:rsidR="00E134CA" w:rsidRPr="00AC0705" w:rsidRDefault="00E134CA" w:rsidP="00E134CA">
      <w:pPr>
        <w:spacing w:after="0" w:line="240" w:lineRule="auto"/>
        <w:ind w:firstLine="709"/>
        <w:jc w:val="both"/>
      </w:pPr>
      <w:r>
        <w:t xml:space="preserve">У блока А3 </w:t>
      </w:r>
      <w:r w:rsidR="00C04EB2">
        <w:t>«</w:t>
      </w:r>
      <w:r w:rsidR="0023562E" w:rsidRPr="0080700D">
        <w:t>Расчёт количества экспериментов</w:t>
      </w:r>
      <w:r w:rsidR="00C04EB2">
        <w:t>»</w:t>
      </w:r>
      <w:r>
        <w:t xml:space="preserve"> вход</w:t>
      </w:r>
      <w:r w:rsidR="00F93F3F">
        <w:t>ами являются</w:t>
      </w:r>
      <w:r w:rsidR="00BA1391">
        <w:t>: «К</w:t>
      </w:r>
      <w:r w:rsidR="00F93F3F">
        <w:t>оличество факторов</w:t>
      </w:r>
      <w:r w:rsidR="00BA1391">
        <w:t>»</w:t>
      </w:r>
      <w:r w:rsidR="00F93F3F">
        <w:t xml:space="preserve"> и</w:t>
      </w:r>
      <w:r w:rsidR="00F93F3F" w:rsidRPr="00AC0705">
        <w:t xml:space="preserve"> </w:t>
      </w:r>
      <w:r w:rsidR="00BA1391">
        <w:t>«К</w:t>
      </w:r>
      <w:r w:rsidR="00F93F3F" w:rsidRPr="00AC0705">
        <w:t>оличество уровней каждого фактора</w:t>
      </w:r>
      <w:r w:rsidR="00BA1391">
        <w:t>»</w:t>
      </w:r>
      <w:r>
        <w:t xml:space="preserve">. </w:t>
      </w:r>
      <w:r w:rsidR="00F93F3F">
        <w:t>Выходом служит</w:t>
      </w:r>
      <w:r w:rsidR="00BA1391">
        <w:t>:</w:t>
      </w:r>
      <w:r w:rsidRPr="00AC0705">
        <w:t xml:space="preserve"> </w:t>
      </w:r>
      <w:r w:rsidR="00BA1391">
        <w:t>«К</w:t>
      </w:r>
      <w:r w:rsidR="00F93F3F">
        <w:t>оличество экспериментов</w:t>
      </w:r>
      <w:r w:rsidR="00BA1391">
        <w:t>»</w:t>
      </w:r>
      <w:r w:rsidR="00F93F3F">
        <w:t>. Задействован</w:t>
      </w:r>
      <w:r>
        <w:t xml:space="preserve"> управляющий элемент: </w:t>
      </w:r>
      <w:r w:rsidR="00BA1391">
        <w:t>«М</w:t>
      </w:r>
      <w:r w:rsidR="00F93F3F">
        <w:t>атематические законы</w:t>
      </w:r>
      <w:r w:rsidR="00BA1391">
        <w:t>»</w:t>
      </w:r>
      <w:r w:rsidRPr="00AC0705">
        <w:t>.</w:t>
      </w:r>
      <w:r w:rsidR="00BA1391">
        <w:t xml:space="preserve"> В качестве механизма</w:t>
      </w:r>
      <w:r>
        <w:t xml:space="preserve"> </w:t>
      </w:r>
      <w:r w:rsidR="00BA1391">
        <w:t>задействован: «</w:t>
      </w:r>
      <w:r w:rsidRPr="00AC0705">
        <w:t>ПК</w:t>
      </w:r>
      <w:r w:rsidR="00BA1391">
        <w:t>»</w:t>
      </w:r>
      <w:r w:rsidRPr="00AC0705">
        <w:t>.</w:t>
      </w:r>
    </w:p>
    <w:p w14:paraId="47FDB5CC" w14:textId="45DA944C" w:rsidR="00F93F3F" w:rsidRDefault="00B5082B" w:rsidP="00F93F3F">
      <w:pPr>
        <w:spacing w:after="0" w:line="240" w:lineRule="auto"/>
        <w:ind w:firstLine="709"/>
        <w:jc w:val="both"/>
      </w:pPr>
      <w:r>
        <w:t>В блоке А4</w:t>
      </w:r>
      <w:r w:rsidR="00F93F3F">
        <w:t xml:space="preserve"> </w:t>
      </w:r>
      <w:r w:rsidR="00C04EB2">
        <w:t>«</w:t>
      </w:r>
      <w:r w:rsidR="0023562E" w:rsidRPr="0080700D">
        <w:t>Построение таблицы плана экспериментов</w:t>
      </w:r>
      <w:r w:rsidR="00C04EB2">
        <w:t>»</w:t>
      </w:r>
      <w:r w:rsidR="00F93F3F">
        <w:t xml:space="preserve"> на диаграмме </w:t>
      </w:r>
      <w:r>
        <w:t>входами служат</w:t>
      </w:r>
      <w:r w:rsidR="00BA1391">
        <w:t>: «О</w:t>
      </w:r>
      <w:r>
        <w:t>бработанные данные</w:t>
      </w:r>
      <w:r w:rsidR="00BA1391">
        <w:t>» и «К</w:t>
      </w:r>
      <w:r>
        <w:t>оличество экспериментов</w:t>
      </w:r>
      <w:r w:rsidR="00BA1391">
        <w:t>»</w:t>
      </w:r>
      <w:r w:rsidR="00F93F3F">
        <w:t>.</w:t>
      </w:r>
      <w:r>
        <w:t xml:space="preserve"> В качестве выхода </w:t>
      </w:r>
      <w:r>
        <w:lastRenderedPageBreak/>
        <w:t>задействована</w:t>
      </w:r>
      <w:r w:rsidR="00BA1391">
        <w:t>:</w:t>
      </w:r>
      <w:r w:rsidR="00F93F3F">
        <w:t xml:space="preserve"> </w:t>
      </w:r>
      <w:r w:rsidR="00BA1391">
        <w:t>«Т</w:t>
      </w:r>
      <w:r>
        <w:t>аблица экспериментов</w:t>
      </w:r>
      <w:r w:rsidR="00BA1391">
        <w:t>»</w:t>
      </w:r>
      <w:r w:rsidR="00F93F3F">
        <w:t xml:space="preserve">. </w:t>
      </w:r>
      <w:r w:rsidR="00BA1391">
        <w:t>Управляющим элементом является</w:t>
      </w:r>
      <w:r w:rsidR="00F93F3F">
        <w:t xml:space="preserve">: </w:t>
      </w:r>
      <w:r w:rsidR="00BA1391">
        <w:t>«П</w:t>
      </w:r>
      <w:r w:rsidR="00060728">
        <w:t>равила</w:t>
      </w:r>
      <w:r>
        <w:t xml:space="preserve"> оформления</w:t>
      </w:r>
      <w:r w:rsidR="00BA1391">
        <w:t>»</w:t>
      </w:r>
      <w:r w:rsidR="00F93F3F" w:rsidRPr="00AC0705">
        <w:t>.</w:t>
      </w:r>
      <w:r w:rsidR="00BA1391">
        <w:t xml:space="preserve"> В качестве механизма используется: «</w:t>
      </w:r>
      <w:r w:rsidR="00F93F3F" w:rsidRPr="00AC0705">
        <w:t>ПК</w:t>
      </w:r>
      <w:r w:rsidR="00BA1391">
        <w:t>»</w:t>
      </w:r>
      <w:r w:rsidR="00F93F3F" w:rsidRPr="00AC0705">
        <w:t>.</w:t>
      </w:r>
    </w:p>
    <w:p w14:paraId="5D15F932" w14:textId="1448A8E2" w:rsidR="00E134CA" w:rsidRPr="00892C3B" w:rsidRDefault="0023562E" w:rsidP="00327BF9">
      <w:pPr>
        <w:spacing w:after="0" w:line="240" w:lineRule="auto"/>
        <w:ind w:firstLine="709"/>
        <w:jc w:val="both"/>
      </w:pPr>
      <w:r w:rsidRPr="00892C3B">
        <w:t>Проведём декомпозицию блока А4 на примере построение плана полного факторного эксперимента. Диаграмма второго уровня IDEF0 показана на рисунке 3.</w:t>
      </w:r>
    </w:p>
    <w:p w14:paraId="4283B48D" w14:textId="77777777" w:rsidR="00892C3B" w:rsidRPr="00892C3B" w:rsidRDefault="00892C3B" w:rsidP="00327BF9">
      <w:pPr>
        <w:spacing w:after="0" w:line="240" w:lineRule="auto"/>
        <w:ind w:firstLine="709"/>
        <w:jc w:val="both"/>
      </w:pPr>
    </w:p>
    <w:p w14:paraId="6523C8A0" w14:textId="0A36564C" w:rsidR="00EE2843" w:rsidRDefault="00137570" w:rsidP="00892C3B">
      <w:pPr>
        <w:spacing w:after="0" w:line="240" w:lineRule="auto"/>
        <w:jc w:val="center"/>
      </w:pPr>
      <w:r w:rsidRPr="00137570">
        <w:rPr>
          <w:noProof/>
          <w:lang w:eastAsia="ru-RU"/>
        </w:rPr>
        <w:drawing>
          <wp:inline distT="0" distB="0" distL="0" distR="0" wp14:anchorId="619958FB" wp14:editId="162A5ED9">
            <wp:extent cx="6443980" cy="44710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FF1B" w14:textId="0B577A4C" w:rsidR="00C85571" w:rsidRDefault="00C85571" w:rsidP="00892C3B">
      <w:pPr>
        <w:spacing w:after="0" w:line="240" w:lineRule="auto"/>
        <w:ind w:firstLine="709"/>
        <w:jc w:val="both"/>
      </w:pPr>
    </w:p>
    <w:p w14:paraId="09199AC5" w14:textId="00556D25" w:rsidR="00892C3B" w:rsidRPr="004B5A9A" w:rsidRDefault="00892C3B" w:rsidP="00892C3B">
      <w:pPr>
        <w:spacing w:after="0" w:line="240" w:lineRule="auto"/>
        <w:ind w:firstLine="709"/>
        <w:jc w:val="both"/>
      </w:pPr>
      <w:r>
        <w:t>Рисунок 3</w:t>
      </w:r>
      <w:r w:rsidRPr="001D01FD">
        <w:t xml:space="preserve"> </w:t>
      </w:r>
      <w:r>
        <w:t xml:space="preserve">– Диаграмма модели </w:t>
      </w:r>
      <w:r w:rsidRPr="00C04EB2">
        <w:t>IDEF</w:t>
      </w:r>
      <w:r w:rsidRPr="004B5A9A">
        <w:t xml:space="preserve">0 </w:t>
      </w:r>
      <w:r>
        <w:t>второго уровня программного приложения «Планёр»</w:t>
      </w:r>
    </w:p>
    <w:p w14:paraId="35FB674A" w14:textId="65414761" w:rsidR="00892C3B" w:rsidRDefault="00892C3B" w:rsidP="00892C3B">
      <w:pPr>
        <w:spacing w:after="0" w:line="240" w:lineRule="auto"/>
        <w:ind w:firstLine="709"/>
        <w:jc w:val="both"/>
      </w:pPr>
    </w:p>
    <w:p w14:paraId="729EDA18" w14:textId="1C86EB49" w:rsidR="00267CB8" w:rsidRPr="00C04EB2" w:rsidRDefault="00267CB8" w:rsidP="00267CB8">
      <w:pPr>
        <w:spacing w:after="0" w:line="240" w:lineRule="auto"/>
        <w:ind w:firstLine="709"/>
        <w:jc w:val="both"/>
      </w:pPr>
      <w:r>
        <w:t>Декомпозиция блока А4 проведена на 4 блока: А11 «Создание структуры таблицы», А42 «Генерация комбинаций уровней», А43 «Пересчёт в натуральные значения» и А44 «Заполнени</w:t>
      </w:r>
      <w:r w:rsidR="00F707BE">
        <w:t>е таблицы</w:t>
      </w:r>
      <w:r>
        <w:t>».</w:t>
      </w:r>
    </w:p>
    <w:p w14:paraId="7B1A79C4" w14:textId="4DEB86BD" w:rsidR="000211F9" w:rsidRPr="00AC0705" w:rsidRDefault="000211F9" w:rsidP="000211F9">
      <w:pPr>
        <w:spacing w:after="0" w:line="240" w:lineRule="auto"/>
        <w:ind w:firstLine="709"/>
        <w:jc w:val="both"/>
      </w:pPr>
      <w:r>
        <w:t>У блока А41 «</w:t>
      </w:r>
      <w:r w:rsidR="00060728">
        <w:t>Создание структуры таблицы</w:t>
      </w:r>
      <w:r>
        <w:t>» входами являются: «К</w:t>
      </w:r>
      <w:r w:rsidR="005F263C">
        <w:t>оличество экспериментов</w:t>
      </w:r>
      <w:r>
        <w:t>» и</w:t>
      </w:r>
      <w:r w:rsidRPr="00AC0705">
        <w:t xml:space="preserve"> </w:t>
      </w:r>
      <w:r w:rsidR="005F263C">
        <w:t>«Обработанные данные»</w:t>
      </w:r>
      <w:r>
        <w:t>. Выходом служит:</w:t>
      </w:r>
      <w:r w:rsidRPr="00AC0705">
        <w:t xml:space="preserve"> </w:t>
      </w:r>
      <w:r>
        <w:t>«</w:t>
      </w:r>
      <w:r w:rsidR="002457D1">
        <w:t>Пустая таблица</w:t>
      </w:r>
      <w:r>
        <w:t>». Задействован управляющий элемент: «</w:t>
      </w:r>
      <w:r w:rsidR="00CB4A82">
        <w:t>Правила</w:t>
      </w:r>
      <w:r w:rsidR="0081372F">
        <w:t xml:space="preserve"> оформления</w:t>
      </w:r>
      <w:r>
        <w:t>»</w:t>
      </w:r>
      <w:r w:rsidRPr="00AC0705">
        <w:t>.</w:t>
      </w:r>
      <w:r>
        <w:t xml:space="preserve"> В качестве механизма задействован: «</w:t>
      </w:r>
      <w:r w:rsidRPr="00AC0705">
        <w:t>ПК</w:t>
      </w:r>
      <w:r>
        <w:t>»</w:t>
      </w:r>
      <w:r w:rsidRPr="00AC0705">
        <w:t>.</w:t>
      </w:r>
    </w:p>
    <w:p w14:paraId="4803347C" w14:textId="7DD59BBE" w:rsidR="000211F9" w:rsidRDefault="000211F9" w:rsidP="000211F9">
      <w:pPr>
        <w:spacing w:after="0" w:line="240" w:lineRule="auto"/>
        <w:ind w:firstLine="709"/>
        <w:jc w:val="both"/>
      </w:pPr>
      <w:r w:rsidRPr="00E134CA">
        <w:t>Где</w:t>
      </w:r>
      <w:r>
        <w:t xml:space="preserve"> для блока А42 «</w:t>
      </w:r>
      <w:r w:rsidR="00060728">
        <w:t>Генерация комбинаций уровней</w:t>
      </w:r>
      <w:r>
        <w:t>»</w:t>
      </w:r>
      <w:r w:rsidR="00604B04">
        <w:t xml:space="preserve"> входом на диаграмме служит «Обработанные данные</w:t>
      </w:r>
      <w:r>
        <w:t>». В качестве выхода задей</w:t>
      </w:r>
      <w:r w:rsidR="00247E86">
        <w:t>ствован</w:t>
      </w:r>
      <w:r>
        <w:t>: «</w:t>
      </w:r>
      <w:r w:rsidR="00247E86">
        <w:t>Матрица комбинаций»</w:t>
      </w:r>
      <w:r>
        <w:t>. Использован управляющий элемент: «</w:t>
      </w:r>
      <w:r w:rsidR="00247E86">
        <w:t>Математические законы». Механизмом служит</w:t>
      </w:r>
      <w:r w:rsidRPr="00AC0705">
        <w:t xml:space="preserve"> </w:t>
      </w:r>
      <w:r>
        <w:t>«</w:t>
      </w:r>
      <w:r w:rsidRPr="00AC0705">
        <w:t>ПК</w:t>
      </w:r>
      <w:r>
        <w:t>»</w:t>
      </w:r>
      <w:r w:rsidRPr="00AC0705">
        <w:t>.</w:t>
      </w:r>
    </w:p>
    <w:p w14:paraId="0580BF0D" w14:textId="46769C05" w:rsidR="000211F9" w:rsidRDefault="000211F9" w:rsidP="000211F9">
      <w:pPr>
        <w:spacing w:after="0" w:line="240" w:lineRule="auto"/>
        <w:ind w:firstLine="709"/>
        <w:jc w:val="both"/>
      </w:pPr>
      <w:r>
        <w:t>Блок А43 «</w:t>
      </w:r>
      <w:r w:rsidR="00060728">
        <w:t>Пересчёт в натуральные значения</w:t>
      </w:r>
      <w:r>
        <w:t>» имеет вход</w:t>
      </w:r>
      <w:r w:rsidR="00247E86">
        <w:t>: «Матрица комбинаций»</w:t>
      </w:r>
      <w:r>
        <w:t xml:space="preserve">. </w:t>
      </w:r>
      <w:r w:rsidR="00247E86">
        <w:t>В качестве выхода используе</w:t>
      </w:r>
      <w:r w:rsidRPr="00AC0705">
        <w:t>тся</w:t>
      </w:r>
      <w:r>
        <w:t>:</w:t>
      </w:r>
      <w:r w:rsidRPr="00AC0705">
        <w:t xml:space="preserve"> </w:t>
      </w:r>
      <w:r w:rsidR="00247E86">
        <w:t xml:space="preserve">«Матрица комбинаций в </w:t>
      </w:r>
      <w:r w:rsidR="00247E86">
        <w:lastRenderedPageBreak/>
        <w:t>натуральных значениях»</w:t>
      </w:r>
      <w:r>
        <w:t>. Использован управляющий элемент: «</w:t>
      </w:r>
      <w:r w:rsidR="00247E86">
        <w:t>Правило интерполяции</w:t>
      </w:r>
      <w:r>
        <w:t>»</w:t>
      </w:r>
      <w:r w:rsidRPr="00AC0705">
        <w:t>.</w:t>
      </w:r>
      <w:r>
        <w:t xml:space="preserve"> Механизмом является: «</w:t>
      </w:r>
      <w:r w:rsidRPr="00AC0705">
        <w:t>ПК</w:t>
      </w:r>
      <w:r>
        <w:t>»</w:t>
      </w:r>
      <w:r w:rsidRPr="00AC0705">
        <w:t>.</w:t>
      </w:r>
    </w:p>
    <w:p w14:paraId="65CF02BF" w14:textId="48B8C6FC" w:rsidR="000211F9" w:rsidRDefault="000211F9" w:rsidP="000211F9">
      <w:pPr>
        <w:spacing w:after="0" w:line="240" w:lineRule="auto"/>
        <w:ind w:firstLine="709"/>
        <w:jc w:val="both"/>
      </w:pPr>
      <w:r>
        <w:t>В блоке А44 «</w:t>
      </w:r>
      <w:r w:rsidR="00060728">
        <w:t>Заполнени</w:t>
      </w:r>
      <w:r w:rsidR="00FA0EAE">
        <w:t>е таблицы</w:t>
      </w:r>
      <w:r>
        <w:t xml:space="preserve">» на диаграмме входами служат: </w:t>
      </w:r>
      <w:r w:rsidR="0021222A">
        <w:t>«Пустая таблица» и «Матрица комбинаций в натуральных значениях»</w:t>
      </w:r>
      <w:r>
        <w:t>. В качестве выхода задействована: «Таблица экспериментов». Управляющим элементом является: «П</w:t>
      </w:r>
      <w:r w:rsidR="00060728">
        <w:t>равила</w:t>
      </w:r>
      <w:r>
        <w:t xml:space="preserve"> оформления»</w:t>
      </w:r>
      <w:r w:rsidRPr="00AC0705">
        <w:t>.</w:t>
      </w:r>
      <w:r>
        <w:t xml:space="preserve"> В качестве механизма используется: «</w:t>
      </w:r>
      <w:r w:rsidRPr="00AC0705">
        <w:t>ПК</w:t>
      </w:r>
      <w:r>
        <w:t>»</w:t>
      </w:r>
      <w:r w:rsidRPr="00AC0705">
        <w:t>.</w:t>
      </w:r>
    </w:p>
    <w:p w14:paraId="145C40D0" w14:textId="77777777" w:rsidR="00892C3B" w:rsidRDefault="00892C3B" w:rsidP="00892C3B">
      <w:pPr>
        <w:spacing w:after="0" w:line="240" w:lineRule="auto"/>
        <w:ind w:firstLine="709"/>
        <w:jc w:val="both"/>
      </w:pPr>
    </w:p>
    <w:p w14:paraId="685B379C" w14:textId="77777777" w:rsidR="00892C3B" w:rsidRDefault="00892C3B" w:rsidP="00892C3B">
      <w:pPr>
        <w:spacing w:after="0" w:line="240" w:lineRule="auto"/>
        <w:ind w:firstLine="709"/>
        <w:jc w:val="both"/>
      </w:pPr>
    </w:p>
    <w:p w14:paraId="3752A281" w14:textId="431346E2" w:rsidR="00137280" w:rsidRDefault="00137280" w:rsidP="00137280">
      <w:pPr>
        <w:pStyle w:val="2"/>
        <w:jc w:val="both"/>
      </w:pPr>
      <w:bookmarkStart w:id="23" w:name="_Toc221608871"/>
      <w:bookmarkStart w:id="24" w:name="_Toc222988025"/>
      <w:r>
        <w:t>1.4 Проектирование пользовательского интерфейса</w:t>
      </w:r>
      <w:bookmarkEnd w:id="23"/>
      <w:bookmarkEnd w:id="24"/>
    </w:p>
    <w:p w14:paraId="58C6A74C" w14:textId="305C02F4" w:rsidR="00137280" w:rsidRDefault="00137280" w:rsidP="00E37F2F">
      <w:pPr>
        <w:spacing w:after="0" w:line="240" w:lineRule="auto"/>
        <w:ind w:firstLine="709"/>
        <w:jc w:val="both"/>
      </w:pPr>
    </w:p>
    <w:p w14:paraId="54EA054F" w14:textId="77777777" w:rsidR="00F63FBC" w:rsidRDefault="00F63FBC" w:rsidP="00E37F2F">
      <w:pPr>
        <w:spacing w:after="0" w:line="240" w:lineRule="auto"/>
        <w:ind w:firstLine="709"/>
        <w:jc w:val="both"/>
      </w:pPr>
    </w:p>
    <w:p w14:paraId="37D655AB" w14:textId="4AFB410F" w:rsidR="00E37F2F" w:rsidRDefault="00E37F2F" w:rsidP="00E37F2F">
      <w:pPr>
        <w:spacing w:after="0" w:line="240" w:lineRule="auto"/>
        <w:ind w:firstLine="709"/>
        <w:jc w:val="both"/>
      </w:pPr>
      <w:r w:rsidRPr="00E37F2F">
        <w:t xml:space="preserve">Пользовательский интерфейс (UI, от англ. user interface) </w:t>
      </w:r>
      <w:r w:rsidR="00F63FBC">
        <w:t>–</w:t>
      </w:r>
      <w:r w:rsidRPr="00E37F2F">
        <w:t xml:space="preserve"> это система элементов, обеспечивающая взаимодействие между человеком и про</w:t>
      </w:r>
      <w:r w:rsidR="00872495">
        <w:t>граммно-аппаратными средствами, э</w:t>
      </w:r>
      <w:r w:rsidRPr="00E37F2F">
        <w:t>то всё, что мы видим на экране и с чем взаимодействуем: кнопки, меню, поля ввода, иконки, сп</w:t>
      </w:r>
      <w:r w:rsidR="00872495">
        <w:t>иски. Именно через эти элементы пользователь</w:t>
      </w:r>
      <w:r w:rsidRPr="00E923EB">
        <w:rPr>
          <w:color w:val="FF0000"/>
        </w:rPr>
        <w:t xml:space="preserve"> </w:t>
      </w:r>
      <w:r w:rsidRPr="00E37F2F">
        <w:t>отдаёт команды системе и получает от неё обратную связь.</w:t>
      </w:r>
    </w:p>
    <w:p w14:paraId="45F0BB32" w14:textId="55130060" w:rsidR="00F63FBC" w:rsidRDefault="00F63FBC" w:rsidP="00060C50">
      <w:pPr>
        <w:spacing w:after="0" w:line="240" w:lineRule="auto"/>
        <w:ind w:firstLine="709"/>
        <w:jc w:val="both"/>
      </w:pPr>
      <w:r>
        <w:t xml:space="preserve">Основными видами </w:t>
      </w:r>
      <w:r w:rsidRPr="00F63FBC">
        <w:t>пользовательских интерфейсов</w:t>
      </w:r>
      <w:r>
        <w:t xml:space="preserve"> являются:</w:t>
      </w:r>
      <w:r w:rsidR="001F7539" w:rsidRPr="001F7539">
        <w:t xml:space="preserve"> </w:t>
      </w:r>
      <w:r w:rsidR="001F7539">
        <w:t>г</w:t>
      </w:r>
      <w:r>
        <w:t>рафический</w:t>
      </w:r>
      <w:r w:rsidR="001F7539">
        <w:t>,</w:t>
      </w:r>
      <w:r w:rsidR="00E923EB">
        <w:t xml:space="preserve"> командный</w:t>
      </w:r>
      <w:r w:rsidR="001F7539">
        <w:t>, г</w:t>
      </w:r>
      <w:r>
        <w:t>олосовой</w:t>
      </w:r>
      <w:r w:rsidR="001F7539">
        <w:t>, т</w:t>
      </w:r>
      <w:r>
        <w:t>естовый</w:t>
      </w:r>
      <w:r w:rsidR="001F7539">
        <w:t>,</w:t>
      </w:r>
      <w:r w:rsidR="00E923EB">
        <w:rPr>
          <w:rFonts w:ascii="Arial" w:hAnsi="Arial" w:cs="Arial"/>
          <w:color w:val="1C1C1C"/>
          <w:sz w:val="23"/>
          <w:szCs w:val="23"/>
          <w:shd w:val="clear" w:color="auto" w:fill="FFFFFF"/>
        </w:rPr>
        <w:t xml:space="preserve"> </w:t>
      </w:r>
      <w:r w:rsidR="001B3DA9" w:rsidRPr="001B3DA9">
        <w:rPr>
          <w:bCs/>
        </w:rPr>
        <w:t>жестов</w:t>
      </w:r>
      <w:r w:rsidR="00E923EB">
        <w:rPr>
          <w:bCs/>
        </w:rPr>
        <w:t>ый</w:t>
      </w:r>
      <w:r w:rsidR="001B3DA9" w:rsidRPr="001B3DA9">
        <w:rPr>
          <w:bCs/>
        </w:rPr>
        <w:t>,</w:t>
      </w:r>
      <w:r w:rsidR="001F7539" w:rsidRPr="001B3DA9">
        <w:t xml:space="preserve"> м</w:t>
      </w:r>
      <w:r w:rsidR="00E923EB">
        <w:t>ультимодальный</w:t>
      </w:r>
      <w:r w:rsidR="00B849CE">
        <w:t xml:space="preserve">. </w:t>
      </w:r>
    </w:p>
    <w:p w14:paraId="15780EC5" w14:textId="30BC2DA8" w:rsidR="00F377BD" w:rsidRDefault="00724544" w:rsidP="00060C50">
      <w:pPr>
        <w:spacing w:after="0" w:line="240" w:lineRule="auto"/>
        <w:ind w:firstLine="709"/>
        <w:jc w:val="both"/>
      </w:pPr>
      <w:r w:rsidRPr="00060C50">
        <w:t>Существуют следующие т</w:t>
      </w:r>
      <w:r w:rsidR="00F377BD" w:rsidRPr="00060C50">
        <w:t>ребования</w:t>
      </w:r>
      <w:r w:rsidRPr="00060C50">
        <w:t xml:space="preserve"> к пользовательскому интерфейсу</w:t>
      </w:r>
      <w:r w:rsidR="00F377BD" w:rsidRPr="00060C50">
        <w:t>:</w:t>
      </w:r>
    </w:p>
    <w:p w14:paraId="3E305156" w14:textId="58E58B0A" w:rsidR="00060C50" w:rsidRDefault="00060C50" w:rsidP="00060C50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Интуитивность. </w:t>
      </w:r>
      <w:r w:rsidR="0068332B">
        <w:t xml:space="preserve">Интерфейс не требует обучения, </w:t>
      </w:r>
      <w:r w:rsidR="0068332B" w:rsidRPr="0068332B">
        <w:t>основываясь на прошлом опыте и визуальных подсказках</w:t>
      </w:r>
      <w:r w:rsidR="00407A9C">
        <w:t>.</w:t>
      </w:r>
    </w:p>
    <w:p w14:paraId="672052DD" w14:textId="6A2213DD" w:rsidR="00060C50" w:rsidRDefault="00060C50" w:rsidP="00060C50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Единообразие.</w:t>
      </w:r>
      <w:r w:rsidR="00453FC9" w:rsidRPr="00453FC9">
        <w:t xml:space="preserve"> Одинаковые действия</w:t>
      </w:r>
      <w:r w:rsidR="00453FC9">
        <w:t xml:space="preserve"> и элементы</w:t>
      </w:r>
      <w:r w:rsidR="00453FC9" w:rsidRPr="00453FC9">
        <w:t xml:space="preserve"> выглядят и работают одинаково во всем приложении.</w:t>
      </w:r>
    </w:p>
    <w:p w14:paraId="05D46F1F" w14:textId="63D296F2" w:rsidR="00060C50" w:rsidRDefault="00060C50" w:rsidP="00060C50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Эффективность.</w:t>
      </w:r>
      <w:r w:rsidR="002F3E52">
        <w:t xml:space="preserve"> </w:t>
      </w:r>
      <w:r w:rsidR="002F3E52" w:rsidRPr="002F3E52">
        <w:t>Интерфейс позволяет выполнять задачи быстро, с минимальным количеством действий. Оптимизирован для частых сценариев использования.</w:t>
      </w:r>
    </w:p>
    <w:p w14:paraId="4931C686" w14:textId="64CB9355" w:rsidR="00060C50" w:rsidRDefault="00060C50" w:rsidP="00060C50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Обратная связь.</w:t>
      </w:r>
      <w:r w:rsidR="00AB2438">
        <w:t xml:space="preserve"> </w:t>
      </w:r>
      <w:r w:rsidR="00AB2438" w:rsidRPr="00253701">
        <w:t>Система мгновенно реагирует на действия пользователя.</w:t>
      </w:r>
      <w:r w:rsidR="00253701" w:rsidRPr="00253701">
        <w:t xml:space="preserve"> Нажатие кнопки визуально подтверждается, процессы загрузки отображаются индикаторами, успех или ошибка операции подтверждаются уведомлением.</w:t>
      </w:r>
    </w:p>
    <w:p w14:paraId="712C4765" w14:textId="07C8532B" w:rsidR="00060C50" w:rsidRDefault="00060C50" w:rsidP="00060C50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Защита от ошибок.</w:t>
      </w:r>
      <w:r w:rsidR="00770CC3">
        <w:t xml:space="preserve"> </w:t>
      </w:r>
      <w:r w:rsidR="00770CC3" w:rsidRPr="00770CC3">
        <w:t>Интерфейс предотвращает возникновение критических ошибок</w:t>
      </w:r>
      <w:r w:rsidR="00770CC3">
        <w:t xml:space="preserve">. </w:t>
      </w:r>
      <w:r w:rsidR="00770CC3" w:rsidRPr="00770CC3">
        <w:t>Важные действия требуют подтверждения</w:t>
      </w:r>
      <w:r w:rsidR="00770CC3">
        <w:t>.</w:t>
      </w:r>
    </w:p>
    <w:p w14:paraId="72FDDA60" w14:textId="27E76230" w:rsidR="00060C50" w:rsidRDefault="00060C50" w:rsidP="00060C50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Доступность. Интерфейсом могут пользоваться люди с ограниченными возможностями</w:t>
      </w:r>
      <w:r w:rsidR="00770CC3">
        <w:t>.</w:t>
      </w:r>
    </w:p>
    <w:p w14:paraId="4A909137" w14:textId="7A695030" w:rsidR="00AC1B40" w:rsidRDefault="00B70B0B" w:rsidP="00FE1141">
      <w:pPr>
        <w:tabs>
          <w:tab w:val="left" w:pos="1134"/>
        </w:tabs>
        <w:spacing w:after="0" w:line="240" w:lineRule="auto"/>
        <w:ind w:firstLine="709"/>
        <w:jc w:val="both"/>
        <w:rPr>
          <w:color w:val="FF0000"/>
        </w:rPr>
      </w:pPr>
      <w:r>
        <w:t>Всем вышеперечисленным требованиям должен удовлетворять интерфейс программного приложения «Планёр»</w:t>
      </w:r>
      <w:r w:rsidR="007D6C8A">
        <w:t>. Интерфейс разрабатываемого про</w:t>
      </w:r>
      <w:r w:rsidR="006A06AE">
        <w:t>граммного приложения состоит из 6</w:t>
      </w:r>
      <w:r w:rsidR="007D6C8A">
        <w:t xml:space="preserve"> око</w:t>
      </w:r>
      <w:r w:rsidR="00AC1B40">
        <w:t>н. Главное окно приложение представлено на рисунке 4.</w:t>
      </w:r>
    </w:p>
    <w:p w14:paraId="09B08F92" w14:textId="1EC7F5B7" w:rsidR="00C21D59" w:rsidRDefault="00C21D59" w:rsidP="00B70B0B">
      <w:pPr>
        <w:tabs>
          <w:tab w:val="left" w:pos="1134"/>
        </w:tabs>
        <w:spacing w:after="0" w:line="240" w:lineRule="auto"/>
        <w:ind w:firstLine="709"/>
        <w:jc w:val="both"/>
        <w:rPr>
          <w:color w:val="FF0000"/>
        </w:rPr>
      </w:pPr>
    </w:p>
    <w:p w14:paraId="782A2AB2" w14:textId="3246389C" w:rsidR="00C21D59" w:rsidRDefault="00C442F9" w:rsidP="00FE1141">
      <w:pPr>
        <w:tabs>
          <w:tab w:val="left" w:pos="1134"/>
        </w:tabs>
        <w:spacing w:after="0" w:line="240" w:lineRule="auto"/>
        <w:jc w:val="center"/>
        <w:rPr>
          <w:color w:val="FF0000"/>
        </w:rPr>
      </w:pPr>
      <w:r w:rsidRPr="00C442F9">
        <w:rPr>
          <w:noProof/>
          <w:color w:val="FF0000"/>
          <w:lang w:eastAsia="ru-RU"/>
        </w:rPr>
        <w:lastRenderedPageBreak/>
        <w:drawing>
          <wp:inline distT="0" distB="0" distL="0" distR="0" wp14:anchorId="13F10456" wp14:editId="5E23D752">
            <wp:extent cx="4696480" cy="483937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9210" w14:textId="3A5C1F63" w:rsidR="00FE1141" w:rsidRPr="00FE1141" w:rsidRDefault="00FE1141" w:rsidP="00B70B0B">
      <w:pPr>
        <w:tabs>
          <w:tab w:val="left" w:pos="1134"/>
        </w:tabs>
        <w:spacing w:after="0" w:line="240" w:lineRule="auto"/>
        <w:ind w:firstLine="709"/>
        <w:jc w:val="both"/>
      </w:pPr>
    </w:p>
    <w:p w14:paraId="7B2CFBA4" w14:textId="3B9976E5" w:rsidR="00FE1141" w:rsidRDefault="00FE1141" w:rsidP="00B70B0B">
      <w:pPr>
        <w:tabs>
          <w:tab w:val="left" w:pos="1134"/>
        </w:tabs>
        <w:spacing w:after="0" w:line="240" w:lineRule="auto"/>
        <w:ind w:firstLine="709"/>
        <w:jc w:val="both"/>
      </w:pPr>
      <w:r w:rsidRPr="00FE1141">
        <w:t xml:space="preserve">Рисунок </w:t>
      </w:r>
      <w:r>
        <w:t>4 – Главное окно приложения «Планёр»</w:t>
      </w:r>
    </w:p>
    <w:p w14:paraId="09731180" w14:textId="1CFB4D03" w:rsidR="00FE1141" w:rsidRDefault="00FE1141" w:rsidP="00B70B0B">
      <w:pPr>
        <w:tabs>
          <w:tab w:val="left" w:pos="1134"/>
        </w:tabs>
        <w:spacing w:after="0" w:line="240" w:lineRule="auto"/>
        <w:ind w:firstLine="709"/>
        <w:jc w:val="both"/>
      </w:pPr>
    </w:p>
    <w:p w14:paraId="6FC63212" w14:textId="219D089F" w:rsidR="00FE1141" w:rsidRDefault="00FE1141" w:rsidP="00B70B0B">
      <w:pPr>
        <w:tabs>
          <w:tab w:val="left" w:pos="1134"/>
        </w:tabs>
        <w:spacing w:after="0" w:line="240" w:lineRule="auto"/>
        <w:ind w:firstLine="709"/>
        <w:jc w:val="both"/>
      </w:pPr>
      <w:r w:rsidRPr="00FE1141">
        <w:t>На главном окне расположен блок выбора вида эксперимента, где пользователь может отметить один из вариантов: полный факторный, дробный факторный, рандомизированный, латинский или классический. Ниже находится поле для ввода количества факторов, в которое нужно вручную написать нужное число. Завершает интерфейс кнопка «К планированию», предназначенная для перехода к следующему шагу</w:t>
      </w:r>
      <w:r>
        <w:t xml:space="preserve">. </w:t>
      </w:r>
      <w:r w:rsidRPr="00FE1141">
        <w:t>После выбора полного факторного эксперимента и нажатия на кнопку перехода откр</w:t>
      </w:r>
      <w:r>
        <w:t>ывается второе окно</w:t>
      </w:r>
      <w:r w:rsidRPr="00FE1141">
        <w:t xml:space="preserve"> «Полный факторный эксперимент»</w:t>
      </w:r>
      <w:r>
        <w:t>, которое показано на рисунке 5</w:t>
      </w:r>
      <w:r w:rsidRPr="00FE1141">
        <w:t>.</w:t>
      </w:r>
    </w:p>
    <w:p w14:paraId="2060753C" w14:textId="77777777" w:rsidR="00FE1141" w:rsidRPr="00FE1141" w:rsidRDefault="00FE1141" w:rsidP="00B70B0B">
      <w:pPr>
        <w:tabs>
          <w:tab w:val="left" w:pos="1134"/>
        </w:tabs>
        <w:spacing w:after="0" w:line="240" w:lineRule="auto"/>
        <w:ind w:firstLine="709"/>
        <w:jc w:val="both"/>
      </w:pPr>
    </w:p>
    <w:p w14:paraId="4B9910F5" w14:textId="2BD8FABF" w:rsidR="00C442F9" w:rsidRDefault="00C442F9" w:rsidP="00FE1141">
      <w:pPr>
        <w:tabs>
          <w:tab w:val="left" w:pos="1134"/>
        </w:tabs>
        <w:spacing w:after="0" w:line="240" w:lineRule="auto"/>
        <w:jc w:val="center"/>
      </w:pPr>
      <w:r w:rsidRPr="00FE1141">
        <w:rPr>
          <w:noProof/>
          <w:lang w:eastAsia="ru-RU"/>
        </w:rPr>
        <w:lastRenderedPageBreak/>
        <w:drawing>
          <wp:inline distT="0" distB="0" distL="0" distR="0" wp14:anchorId="5469C754" wp14:editId="6580730D">
            <wp:extent cx="5724457" cy="32080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8209" cy="322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3BCA" w14:textId="2470F99A" w:rsidR="00FE1141" w:rsidRDefault="00FE1141" w:rsidP="00FE1141">
      <w:pPr>
        <w:tabs>
          <w:tab w:val="left" w:pos="1134"/>
        </w:tabs>
        <w:spacing w:after="0" w:line="240" w:lineRule="auto"/>
        <w:jc w:val="center"/>
      </w:pPr>
    </w:p>
    <w:p w14:paraId="1D2446D7" w14:textId="0F2E8F02" w:rsidR="00FE1141" w:rsidRDefault="00FE1141" w:rsidP="00FE1141">
      <w:pPr>
        <w:tabs>
          <w:tab w:val="left" w:pos="1134"/>
        </w:tabs>
        <w:spacing w:after="0" w:line="240" w:lineRule="auto"/>
        <w:ind w:firstLine="709"/>
        <w:jc w:val="both"/>
      </w:pPr>
      <w:r>
        <w:t>Рисунок 5 – Окно полного факторного эксперимента</w:t>
      </w:r>
    </w:p>
    <w:p w14:paraId="0830F468" w14:textId="6B63DE81" w:rsidR="00FE1141" w:rsidRDefault="00FE1141" w:rsidP="00FE1141">
      <w:pPr>
        <w:tabs>
          <w:tab w:val="left" w:pos="1134"/>
        </w:tabs>
        <w:spacing w:after="0" w:line="240" w:lineRule="auto"/>
        <w:ind w:firstLine="709"/>
        <w:jc w:val="both"/>
      </w:pPr>
    </w:p>
    <w:p w14:paraId="70F3B6F0" w14:textId="74D23887" w:rsidR="00BB4195" w:rsidRDefault="00FE1141" w:rsidP="00BB4195">
      <w:pPr>
        <w:tabs>
          <w:tab w:val="left" w:pos="1134"/>
        </w:tabs>
        <w:spacing w:after="0" w:line="240" w:lineRule="auto"/>
        <w:ind w:firstLine="709"/>
        <w:jc w:val="both"/>
      </w:pPr>
      <w:r w:rsidRPr="00FE1141">
        <w:t>В левой части этого окна ра</w:t>
      </w:r>
      <w:r>
        <w:t xml:space="preserve">сположены настройки для каждого </w:t>
      </w:r>
      <w:r w:rsidRPr="00FE1141">
        <w:t>фактора: предлагается ввести количество уровней и диапазон значений с полями «от» и «до».</w:t>
      </w:r>
      <w:r w:rsidR="00BB4195">
        <w:t xml:space="preserve"> В правой части окна расположена таблица экспериментов. В нижней части окна</w:t>
      </w:r>
      <w:r w:rsidR="00BB4195" w:rsidRPr="00BB4195">
        <w:t xml:space="preserve"> находятся две кнопки: «Назад» для возврата к предыдущему окну и «Провести планирование» для запуска расчётов.</w:t>
      </w:r>
    </w:p>
    <w:p w14:paraId="3FCF762C" w14:textId="48E52D28" w:rsidR="00F9245F" w:rsidRDefault="00F9245F" w:rsidP="00BB4195">
      <w:pPr>
        <w:tabs>
          <w:tab w:val="left" w:pos="1134"/>
        </w:tabs>
        <w:spacing w:after="0" w:line="240" w:lineRule="auto"/>
        <w:ind w:firstLine="709"/>
        <w:jc w:val="both"/>
      </w:pPr>
      <w:r>
        <w:t>На рисунке 6 показано окно рандомизированного эксперимента.</w:t>
      </w:r>
    </w:p>
    <w:p w14:paraId="1B022C94" w14:textId="77777777" w:rsidR="00F9245F" w:rsidRPr="00FE1141" w:rsidRDefault="00F9245F" w:rsidP="00BB4195">
      <w:pPr>
        <w:tabs>
          <w:tab w:val="left" w:pos="1134"/>
        </w:tabs>
        <w:spacing w:after="0" w:line="240" w:lineRule="auto"/>
        <w:ind w:firstLine="709"/>
        <w:jc w:val="both"/>
      </w:pPr>
    </w:p>
    <w:p w14:paraId="5FE20005" w14:textId="5F41BBEA" w:rsidR="00030797" w:rsidRPr="00FE1141" w:rsidRDefault="00C442F9" w:rsidP="00F9245F">
      <w:pPr>
        <w:tabs>
          <w:tab w:val="left" w:pos="1134"/>
        </w:tabs>
        <w:spacing w:after="0" w:line="240" w:lineRule="auto"/>
        <w:jc w:val="center"/>
      </w:pPr>
      <w:r w:rsidRPr="00FE1141">
        <w:rPr>
          <w:noProof/>
          <w:lang w:eastAsia="ru-RU"/>
        </w:rPr>
        <w:drawing>
          <wp:inline distT="0" distB="0" distL="0" distR="0" wp14:anchorId="6B82990F" wp14:editId="77A2C673">
            <wp:extent cx="5676900" cy="3331289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498" cy="335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C8EF" w14:textId="2D651DD0" w:rsidR="00C442F9" w:rsidRDefault="00C442F9" w:rsidP="00FE1141">
      <w:pPr>
        <w:tabs>
          <w:tab w:val="left" w:pos="1134"/>
        </w:tabs>
        <w:spacing w:after="0" w:line="240" w:lineRule="auto"/>
        <w:ind w:firstLine="709"/>
        <w:jc w:val="both"/>
      </w:pPr>
    </w:p>
    <w:p w14:paraId="1B357501" w14:textId="4BA5DE97" w:rsidR="00F9245F" w:rsidRDefault="00F9245F" w:rsidP="00FE1141">
      <w:pPr>
        <w:tabs>
          <w:tab w:val="left" w:pos="1134"/>
        </w:tabs>
        <w:spacing w:after="0" w:line="240" w:lineRule="auto"/>
        <w:ind w:firstLine="709"/>
        <w:jc w:val="both"/>
      </w:pPr>
      <w:r>
        <w:t>Рисунок 6 – Окно рандомизированного эксперимента</w:t>
      </w:r>
    </w:p>
    <w:p w14:paraId="35591562" w14:textId="50D54BB0" w:rsidR="00F9245F" w:rsidRPr="00F9245F" w:rsidRDefault="00F9245F" w:rsidP="00F9245F">
      <w:pPr>
        <w:tabs>
          <w:tab w:val="left" w:pos="1134"/>
        </w:tabs>
        <w:spacing w:after="0" w:line="240" w:lineRule="auto"/>
        <w:ind w:firstLine="709"/>
        <w:jc w:val="both"/>
      </w:pPr>
      <w:r w:rsidRPr="00F9245F">
        <w:lastRenderedPageBreak/>
        <w:t>В верхней</w:t>
      </w:r>
      <w:r>
        <w:t xml:space="preserve"> левой</w:t>
      </w:r>
      <w:r w:rsidRPr="00F9245F">
        <w:t xml:space="preserve"> части </w:t>
      </w:r>
      <w:r>
        <w:t xml:space="preserve">окна </w:t>
      </w:r>
      <w:r w:rsidRPr="00F9245F">
        <w:t>находится поле для ввода количества экспериментов, которое пользователь должен заполнить вручную.</w:t>
      </w:r>
      <w:r>
        <w:t xml:space="preserve"> </w:t>
      </w:r>
      <w:r w:rsidR="002F1595">
        <w:t>Д</w:t>
      </w:r>
      <w:r w:rsidRPr="00F9245F">
        <w:t>алее следуют блоки настройки для двух факторов.</w:t>
      </w:r>
      <w:r>
        <w:t xml:space="preserve"> В правой части окна расположена таблица экспериментов. В нижней части окна</w:t>
      </w:r>
      <w:r w:rsidRPr="00BB4195">
        <w:t xml:space="preserve"> находятся две кнопки: «Назад» для возврата к предыдущему окну и «Провести планирование» для запуска расчётов.</w:t>
      </w:r>
    </w:p>
    <w:p w14:paraId="5E66F590" w14:textId="77777777" w:rsidR="00F9245F" w:rsidRPr="00FE1141" w:rsidRDefault="00F9245F" w:rsidP="00FE1141">
      <w:pPr>
        <w:tabs>
          <w:tab w:val="left" w:pos="1134"/>
        </w:tabs>
        <w:spacing w:after="0" w:line="240" w:lineRule="auto"/>
        <w:ind w:firstLine="709"/>
        <w:jc w:val="both"/>
      </w:pPr>
    </w:p>
    <w:p w14:paraId="56C18101" w14:textId="77777777" w:rsidR="00C442F9" w:rsidRPr="00FE1141" w:rsidRDefault="00C442F9" w:rsidP="00FE1141">
      <w:pPr>
        <w:tabs>
          <w:tab w:val="left" w:pos="1134"/>
        </w:tabs>
        <w:spacing w:after="0" w:line="240" w:lineRule="auto"/>
        <w:ind w:firstLine="709"/>
        <w:jc w:val="both"/>
      </w:pPr>
    </w:p>
    <w:p w14:paraId="6BA4DD93" w14:textId="77777777" w:rsidR="002F1595" w:rsidRDefault="002F1595">
      <w:pPr>
        <w:rPr>
          <w:b/>
          <w:sz w:val="32"/>
        </w:rPr>
      </w:pPr>
      <w:bookmarkStart w:id="25" w:name="_Toc191392411"/>
      <w:bookmarkStart w:id="26" w:name="_Toc191392464"/>
      <w:bookmarkStart w:id="27" w:name="_Toc221608872"/>
      <w:bookmarkStart w:id="28" w:name="_Toc222988026"/>
      <w:r>
        <w:br w:type="page"/>
      </w:r>
    </w:p>
    <w:p w14:paraId="2E3A8115" w14:textId="2F2CFAF9" w:rsidR="00BB4928" w:rsidRPr="00FE682D" w:rsidRDefault="00030797" w:rsidP="00FE682D">
      <w:pPr>
        <w:pStyle w:val="1"/>
        <w:spacing w:after="0"/>
        <w:jc w:val="both"/>
      </w:pPr>
      <w:r w:rsidRPr="00FE682D">
        <w:lastRenderedPageBreak/>
        <w:t>2</w:t>
      </w:r>
      <w:r w:rsidR="00BB4928" w:rsidRPr="00FE682D">
        <w:t xml:space="preserve"> </w:t>
      </w:r>
      <w:bookmarkEnd w:id="25"/>
      <w:bookmarkEnd w:id="26"/>
      <w:r w:rsidR="00267DD3">
        <w:t>Программная реализация и тестирование системы для планирования модельных экспериментов</w:t>
      </w:r>
      <w:bookmarkEnd w:id="27"/>
      <w:bookmarkEnd w:id="28"/>
    </w:p>
    <w:p w14:paraId="6F74EEBC" w14:textId="71701666" w:rsidR="00BB4928" w:rsidRDefault="00BB4928" w:rsidP="00457D8A">
      <w:pPr>
        <w:spacing w:after="0" w:line="240" w:lineRule="auto"/>
      </w:pPr>
    </w:p>
    <w:p w14:paraId="414E2B9E" w14:textId="44129F3B" w:rsidR="00030797" w:rsidRDefault="00030797" w:rsidP="00030797">
      <w:pPr>
        <w:pStyle w:val="2"/>
        <w:jc w:val="both"/>
      </w:pPr>
      <w:bookmarkStart w:id="29" w:name="_Toc191392412"/>
      <w:bookmarkStart w:id="30" w:name="_Toc191392465"/>
      <w:bookmarkStart w:id="31" w:name="_Toc221608873"/>
      <w:bookmarkStart w:id="32" w:name="_Toc222988027"/>
      <w:r>
        <w:t xml:space="preserve">2.1 </w:t>
      </w:r>
      <w:bookmarkEnd w:id="29"/>
      <w:bookmarkEnd w:id="30"/>
      <w:r w:rsidR="00267DD3">
        <w:t>Обоснование выбора инструментальных средств разработки</w:t>
      </w:r>
      <w:bookmarkEnd w:id="31"/>
      <w:bookmarkEnd w:id="32"/>
    </w:p>
    <w:p w14:paraId="6EEC30F4" w14:textId="77777777" w:rsidR="00030797" w:rsidRDefault="00030797" w:rsidP="00935B99">
      <w:pPr>
        <w:spacing w:after="0" w:line="240" w:lineRule="auto"/>
        <w:ind w:firstLine="709"/>
        <w:jc w:val="both"/>
      </w:pPr>
    </w:p>
    <w:p w14:paraId="761EE857" w14:textId="77777777" w:rsidR="00030797" w:rsidRDefault="00030797" w:rsidP="00935B99">
      <w:pPr>
        <w:spacing w:after="0" w:line="240" w:lineRule="auto"/>
        <w:ind w:firstLine="709"/>
        <w:jc w:val="both"/>
      </w:pPr>
    </w:p>
    <w:p w14:paraId="189E12CF" w14:textId="130BB7CE" w:rsidR="00923EDF" w:rsidRDefault="00906787" w:rsidP="00994C52">
      <w:pPr>
        <w:spacing w:after="0" w:line="240" w:lineRule="auto"/>
        <w:ind w:firstLine="709"/>
        <w:jc w:val="both"/>
      </w:pPr>
      <w:r w:rsidRPr="00906787">
        <w:t>Для реализации программного обеспечения «Планёр», предназначенного для планирования модельных экспериментов, был выбран язык программирования C# и среда разрабо</w:t>
      </w:r>
      <w:r w:rsidR="00BA46EF">
        <w:t>тки Visual Studio</w:t>
      </w:r>
      <w:r w:rsidRPr="00906787">
        <w:t>.</w:t>
      </w:r>
      <w:r w:rsidR="00BA46EF" w:rsidRPr="00BA46EF">
        <w:t xml:space="preserve"> </w:t>
      </w:r>
      <w:r w:rsidR="00923EDF" w:rsidRPr="00923EDF">
        <w:t>Язык C# обладает рядом характеристик, делающих его оптимальным выбором для разработки:</w:t>
      </w:r>
    </w:p>
    <w:p w14:paraId="38F5C798" w14:textId="74F65F15" w:rsidR="00BA46EF" w:rsidRDefault="004B2860" w:rsidP="00502707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Независимость от аппаратного обеспечения</w:t>
      </w:r>
      <w:r w:rsidR="00BA46EF">
        <w:t>. Программисту не надо адаптировать программу под разные платформы и системы – за него это делает виртуальная машина, вшитая в .NET Framework. В итоге один и тот же код можно запускать на любых устройствах</w:t>
      </w:r>
      <w:r w:rsidR="003E071D">
        <w:t>.</w:t>
      </w:r>
    </w:p>
    <w:p w14:paraId="63249726" w14:textId="16689662" w:rsidR="00BA46EF" w:rsidRDefault="00BA46EF" w:rsidP="00BA46EF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Управление памятью. Чтобы программа работала стабильно, её надо иногда чистить от ненужных объектов, ссылок, кэша и прочего мусора. В C# это происхо</w:t>
      </w:r>
      <w:r w:rsidR="0090394F">
        <w:t>дит автоматически</w:t>
      </w:r>
      <w:r>
        <w:t>.</w:t>
      </w:r>
    </w:p>
    <w:p w14:paraId="3AE6BDFF" w14:textId="4D9C43C3" w:rsidR="00BA46EF" w:rsidRDefault="00BA46EF" w:rsidP="00BA46EF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Строгая типизация. Так разрабатывать чуть дольше, зато ваш код работает предсказуемо – числа взаимодействуют с числами, </w:t>
      </w:r>
      <w:r w:rsidR="0090394F">
        <w:t>строки со строками и так далее.</w:t>
      </w:r>
    </w:p>
    <w:p w14:paraId="29AE924D" w14:textId="658C34BB" w:rsidR="00BA46EF" w:rsidRDefault="00BA46EF" w:rsidP="00BA46EF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Большое сообщество. На С# пишут более миллиона программистов по всему миру. В соцсетях полно чатов и сообществ «шарпистов», где можно задать вопрос, обсудить сложную </w:t>
      </w:r>
      <w:r w:rsidR="0090394F">
        <w:t>тему или найти готовое решение.</w:t>
      </w:r>
    </w:p>
    <w:p w14:paraId="4ECFC439" w14:textId="5334050F" w:rsidR="00502707" w:rsidRDefault="00502707" w:rsidP="00502707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Богатая система</w:t>
      </w:r>
      <w:r w:rsidRPr="00502707">
        <w:t xml:space="preserve"> библиотек. Для C# существуют специализированные библиотеки (например, Math.NET Numerics), предоставляющие функционал для линейной алгебры, статистической обработки данных, интерполяции и регрессионного анализа. Это позволяет существенно сократить время разработки и снизить риск ошибо</w:t>
      </w:r>
      <w:r>
        <w:t>к</w:t>
      </w:r>
      <w:r w:rsidRPr="00502707">
        <w:t>.</w:t>
      </w:r>
    </w:p>
    <w:p w14:paraId="1769C186" w14:textId="536507B5" w:rsidR="00BA46EF" w:rsidRPr="00906787" w:rsidRDefault="00A77DF7" w:rsidP="00BA46EF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«</w:t>
      </w:r>
      <w:r w:rsidR="00BA46EF">
        <w:t>Синтаксический сахар</w:t>
      </w:r>
      <w:r>
        <w:t>»</w:t>
      </w:r>
      <w:r w:rsidR="00BA46EF">
        <w:t>. В С# есть много способов сократить код, не нарушая логику программы. Программисты называют такие приёмы «синтаксическим сахаром» – они помогают сделать код проще, понятнее и в целом симпатичнее.</w:t>
      </w:r>
    </w:p>
    <w:p w14:paraId="55B77AD8" w14:textId="38D5E4B1" w:rsidR="00923EDF" w:rsidRDefault="004B2860" w:rsidP="00935B99">
      <w:pPr>
        <w:spacing w:after="0" w:line="240" w:lineRule="auto"/>
        <w:ind w:firstLine="709"/>
        <w:jc w:val="both"/>
      </w:pPr>
      <w:r>
        <w:t>Интегрированная с</w:t>
      </w:r>
      <w:r w:rsidR="00924D6A">
        <w:t>реда</w:t>
      </w:r>
      <w:r>
        <w:t xml:space="preserve"> разработки</w:t>
      </w:r>
      <w:r w:rsidR="00924D6A">
        <w:t xml:space="preserve"> Visual Studio</w:t>
      </w:r>
      <w:r>
        <w:t xml:space="preserve"> 2019</w:t>
      </w:r>
      <w:r w:rsidR="00924D6A">
        <w:t xml:space="preserve"> </w:t>
      </w:r>
      <w:r w:rsidR="00923EDF" w:rsidRPr="00923EDF">
        <w:t>была выбрана в качестве основного инструмента реализации ПО благодаря следующим преимуществам:</w:t>
      </w:r>
    </w:p>
    <w:p w14:paraId="156641BE" w14:textId="7770F146" w:rsidR="00605C98" w:rsidRDefault="00605C98" w:rsidP="00605C98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Превосходство в отладке. Visual Studio предлагает более глубокие возможности для отладки, включая исторические отладчики и средства диагностики в реальном времени.</w:t>
      </w:r>
    </w:p>
    <w:p w14:paraId="0EF4E1EE" w14:textId="7185219F" w:rsidR="00605C98" w:rsidRDefault="00605C98" w:rsidP="00605C98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Экосистема расширений. Тысячи высококачественных расширений позволяют настроить среду под конкретные нужды проекта.</w:t>
      </w:r>
    </w:p>
    <w:p w14:paraId="638C1B02" w14:textId="7DEF8927" w:rsidR="00605C98" w:rsidRDefault="00605C98" w:rsidP="00605C98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Инструменты командной работы. Интеграция с Azure DevOps и GitHub обеспечивает бесшовный рабочий процесс для команд любого размера.</w:t>
      </w:r>
    </w:p>
    <w:p w14:paraId="10F51ABC" w14:textId="0D26A1E3" w:rsidR="00605C98" w:rsidRDefault="00605C98" w:rsidP="00605C98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Поддержка DevOps. Встроенные инструменты для непрерывной интеграции и доставки упрощают процесс развертывания приложений.</w:t>
      </w:r>
    </w:p>
    <w:p w14:paraId="000A21A7" w14:textId="512E956D" w:rsidR="00605C98" w:rsidRDefault="00605C98" w:rsidP="00605C98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Кроссплатформенная разработка. Возможность создавать приложения для различных платформ из единой среды разработки.</w:t>
      </w:r>
    </w:p>
    <w:p w14:paraId="0327535D" w14:textId="5A772A39" w:rsidR="000A37E6" w:rsidRDefault="000A37E6" w:rsidP="000A37E6">
      <w:pPr>
        <w:spacing w:after="0" w:line="240" w:lineRule="auto"/>
        <w:ind w:firstLine="709"/>
        <w:jc w:val="both"/>
      </w:pPr>
      <w:r w:rsidRPr="000A37E6">
        <w:lastRenderedPageBreak/>
        <w:t xml:space="preserve">Таким образом, данная связка инструментов позволяет создать стабильное, кроссплатформенное и легко масштабируемое решение для задач моделирования. </w:t>
      </w:r>
      <w:r w:rsidR="002B4CA8" w:rsidRPr="002B4CA8">
        <w:t xml:space="preserve">Баланс производительности и типобезопасности C#, дополненный научными библиотеками, а также мощные средства отладки, командной работы и DevOps в Visual Studio </w:t>
      </w:r>
      <w:r w:rsidR="002B4CA8">
        <w:t>2019 –</w:t>
      </w:r>
      <w:r w:rsidR="002B4CA8" w:rsidRPr="002B4CA8">
        <w:t xml:space="preserve"> всё это в полной мере отвечает требованиям к созданию надёжного, сопровождаемого и вычислительно точного инструмента для планирования модельных экспериментов.</w:t>
      </w:r>
    </w:p>
    <w:p w14:paraId="4DCBAF37" w14:textId="77777777" w:rsidR="002D66DE" w:rsidRDefault="002D66DE" w:rsidP="002D66DE">
      <w:pPr>
        <w:tabs>
          <w:tab w:val="left" w:pos="1134"/>
        </w:tabs>
        <w:spacing w:after="0" w:line="240" w:lineRule="auto"/>
        <w:ind w:left="709"/>
        <w:jc w:val="both"/>
      </w:pPr>
    </w:p>
    <w:p w14:paraId="521D1327" w14:textId="77777777" w:rsidR="00906787" w:rsidRDefault="00906787" w:rsidP="00935B99">
      <w:pPr>
        <w:spacing w:after="0" w:line="240" w:lineRule="auto"/>
        <w:ind w:firstLine="709"/>
        <w:jc w:val="both"/>
      </w:pPr>
    </w:p>
    <w:p w14:paraId="75026C4B" w14:textId="6369BB70" w:rsidR="00030797" w:rsidRPr="009804DA" w:rsidRDefault="00030797" w:rsidP="00030797">
      <w:pPr>
        <w:pStyle w:val="2"/>
        <w:jc w:val="both"/>
      </w:pPr>
      <w:bookmarkStart w:id="33" w:name="_Toc191392413"/>
      <w:bookmarkStart w:id="34" w:name="_Toc191392466"/>
      <w:bookmarkStart w:id="35" w:name="_Toc221608874"/>
      <w:bookmarkStart w:id="36" w:name="_Toc222988028"/>
      <w:r>
        <w:t xml:space="preserve">2.2 </w:t>
      </w:r>
      <w:bookmarkEnd w:id="33"/>
      <w:bookmarkEnd w:id="34"/>
      <w:bookmarkEnd w:id="35"/>
      <w:bookmarkEnd w:id="36"/>
      <w:r w:rsidR="009804DA">
        <w:t>Алгоритмизация и программирование</w:t>
      </w:r>
    </w:p>
    <w:p w14:paraId="79016D62" w14:textId="77777777" w:rsidR="00030797" w:rsidRDefault="00030797" w:rsidP="00CC43AC">
      <w:pPr>
        <w:spacing w:after="0" w:line="240" w:lineRule="auto"/>
        <w:ind w:firstLine="709"/>
        <w:jc w:val="both"/>
      </w:pPr>
    </w:p>
    <w:p w14:paraId="46CE376C" w14:textId="77777777" w:rsidR="00030797" w:rsidRDefault="00030797" w:rsidP="00CC43AC">
      <w:pPr>
        <w:spacing w:after="0" w:line="240" w:lineRule="auto"/>
        <w:ind w:firstLine="709"/>
        <w:jc w:val="both"/>
      </w:pPr>
    </w:p>
    <w:p w14:paraId="453264DB" w14:textId="77777777" w:rsidR="00BD213C" w:rsidRDefault="004C1F62" w:rsidP="00CC43AC">
      <w:pPr>
        <w:spacing w:after="0" w:line="240" w:lineRule="auto"/>
        <w:ind w:firstLine="709"/>
        <w:jc w:val="both"/>
      </w:pPr>
      <w:r w:rsidRPr="004C1F62">
        <w:t>Актуальность этапа алгоритмизации и программирования в системе технологии разработки программного обеспечения обусловлена тем, что он развивает навыки, критически важные для успешной карьеры в цифровую эпоху. В отличие от простого заучивания синтаксиса команд, построение алгоритмов учит декомпозиции сложных задач, выявлению причинно-следственных связей и поиску оптимальных путей решения, даже если конечная специальность студента не связана напрямую с написанием кода. Кроме того, именно алгоритмическое мышление лежит в основе создания любого работоспособного программного продукта, так как без чётко выстроенной логики даже самый современный язык программирования остаётся лишь набором бесполезных инструкций. Эти компетенции универсальны: они позволяют будущему специалисту быстро адаптироваться к смене технологий, эффективно работать с любыми информационными системами и автоматизировать рутинные процессы, что напрямую повышает его конкурентоспособность на рынке труда.</w:t>
      </w:r>
    </w:p>
    <w:p w14:paraId="584FE2DB" w14:textId="1A4431AC" w:rsidR="00CC43AC" w:rsidRDefault="00CC43AC" w:rsidP="00CC43AC">
      <w:pPr>
        <w:spacing w:after="0" w:line="240" w:lineRule="auto"/>
        <w:ind w:firstLine="709"/>
        <w:jc w:val="both"/>
      </w:pPr>
      <w:r>
        <w:t xml:space="preserve">В техническом задании сформулированы следующие основные функции «Планёр»: </w:t>
      </w:r>
    </w:p>
    <w:p w14:paraId="0352A5DA" w14:textId="0910AFBC" w:rsidR="00FC3ADA" w:rsidRPr="00FC3ADA" w:rsidRDefault="00690308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2E74B5" w:themeColor="accent1" w:themeShade="BF"/>
        </w:rPr>
      </w:pPr>
      <w:r w:rsidRPr="00AB40F3">
        <w:t>Функц</w:t>
      </w:r>
      <w:r w:rsidR="00FC3ADA">
        <w:t>ия выбора метода планирования: п</w:t>
      </w:r>
      <w:r w:rsidRPr="00AB40F3">
        <w:t>редоставление пользователю возможности выбора метода из перечня (полный факторный эксперимент, дробный факторный эксперимент, план Бок</w:t>
      </w:r>
      <w:r>
        <w:t>са-Бенкена, метод Монте-Карло и другие</w:t>
      </w:r>
      <w:r w:rsidRPr="00AB40F3">
        <w:t>).</w:t>
      </w:r>
    </w:p>
    <w:p w14:paraId="704DA157" w14:textId="37C097A9" w:rsidR="00437B3A" w:rsidRDefault="00690308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AB40F3">
        <w:t>Функция автоматич</w:t>
      </w:r>
      <w:r w:rsidR="00FC3ADA">
        <w:t>еской генерации матрицы плана: ф</w:t>
      </w:r>
      <w:r w:rsidRPr="00AB40F3">
        <w:t>ормирование матрицы планирования в кодированных и натуральных значениях факторов на основе введенных ограничений.</w:t>
      </w:r>
      <w:r w:rsidR="00437B3A">
        <w:t xml:space="preserve"> </w:t>
      </w:r>
    </w:p>
    <w:p w14:paraId="6D338AED" w14:textId="77777777" w:rsidR="00437B3A" w:rsidRDefault="00437B3A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полного факторного эксперимента.</w:t>
      </w:r>
    </w:p>
    <w:p w14:paraId="6D659DE8" w14:textId="77777777" w:rsidR="00437B3A" w:rsidRDefault="00437B3A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дробного факторного эксперимента.</w:t>
      </w:r>
    </w:p>
    <w:p w14:paraId="6E67B834" w14:textId="6F65B86F" w:rsidR="00437B3A" w:rsidRDefault="00437B3A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рандомизированного</w:t>
      </w:r>
      <w:r w:rsidR="000013C4">
        <w:t xml:space="preserve"> </w:t>
      </w:r>
      <w:r>
        <w:t>эксперимента.</w:t>
      </w:r>
    </w:p>
    <w:p w14:paraId="1C128486" w14:textId="77777777" w:rsidR="00437B3A" w:rsidRDefault="00437B3A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латинского квадрата.</w:t>
      </w:r>
    </w:p>
    <w:p w14:paraId="2B6C5E81" w14:textId="6908140F" w:rsidR="00437B3A" w:rsidRPr="00AB40F3" w:rsidRDefault="00437B3A" w:rsidP="00437B3A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классического эксперимента.</w:t>
      </w:r>
    </w:p>
    <w:p w14:paraId="356916AF" w14:textId="1B283E26" w:rsidR="00CC43AC" w:rsidRDefault="00CC43AC" w:rsidP="00CC43AC">
      <w:pPr>
        <w:spacing w:after="0" w:line="240" w:lineRule="auto"/>
        <w:ind w:firstLine="709"/>
        <w:jc w:val="both"/>
      </w:pPr>
      <w:r w:rsidRPr="00CC43AC">
        <w:t>Для</w:t>
      </w:r>
      <w:r>
        <w:t xml:space="preserve"> реализации выше перечисленных функций разработаны методы</w:t>
      </w:r>
      <w:r w:rsidR="00EA2331">
        <w:t xml:space="preserve">, </w:t>
      </w:r>
      <w:r>
        <w:t xml:space="preserve">представленные в таблице </w:t>
      </w:r>
      <w:r w:rsidRPr="00BB7789">
        <w:t>2</w:t>
      </w:r>
      <w:r w:rsidR="00FC3ADA">
        <w:t>.</w:t>
      </w:r>
    </w:p>
    <w:p w14:paraId="29A50458" w14:textId="2CB5C04F" w:rsidR="00BB7789" w:rsidRDefault="00BB7789" w:rsidP="007004FB">
      <w:pPr>
        <w:spacing w:after="0" w:line="240" w:lineRule="auto"/>
        <w:jc w:val="both"/>
      </w:pPr>
    </w:p>
    <w:p w14:paraId="539F6A65" w14:textId="77777777" w:rsidR="006C39D1" w:rsidRPr="00CC43AC" w:rsidRDefault="006C39D1" w:rsidP="007004FB">
      <w:pPr>
        <w:spacing w:after="0" w:line="240" w:lineRule="auto"/>
        <w:jc w:val="both"/>
      </w:pPr>
    </w:p>
    <w:p w14:paraId="19E3E3DE" w14:textId="533E53E5" w:rsidR="007004FB" w:rsidRDefault="007004FB" w:rsidP="007004FB">
      <w:pPr>
        <w:spacing w:after="0" w:line="240" w:lineRule="auto"/>
        <w:ind w:firstLine="709"/>
        <w:jc w:val="both"/>
      </w:pPr>
      <w:r>
        <w:lastRenderedPageBreak/>
        <w:t xml:space="preserve">Таблица </w:t>
      </w:r>
      <w:r w:rsidR="00043DDA">
        <w:fldChar w:fldCharType="begin"/>
      </w:r>
      <w:r w:rsidR="00043DDA">
        <w:instrText xml:space="preserve"> SEQ Таблица \* ARABIC </w:instrText>
      </w:r>
      <w:r w:rsidR="00043DDA">
        <w:fldChar w:fldCharType="separate"/>
      </w:r>
      <w:r w:rsidR="00AA06B5">
        <w:rPr>
          <w:noProof/>
        </w:rPr>
        <w:t>2</w:t>
      </w:r>
      <w:r w:rsidR="00043DDA">
        <w:rPr>
          <w:noProof/>
        </w:rPr>
        <w:fldChar w:fldCharType="end"/>
      </w:r>
      <w:r w:rsidRPr="007004FB">
        <w:t xml:space="preserve">  – Список методов «Планёр»</w:t>
      </w:r>
    </w:p>
    <w:p w14:paraId="5C07FE22" w14:textId="77777777" w:rsidR="007004FB" w:rsidRDefault="007004FB" w:rsidP="007004FB">
      <w:pPr>
        <w:spacing w:after="0" w:line="240" w:lineRule="auto"/>
        <w:ind w:firstLine="709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56"/>
        <w:gridCol w:w="6882"/>
      </w:tblGrid>
      <w:tr w:rsidR="00CC43AC" w14:paraId="5DBB7876" w14:textId="77777777" w:rsidTr="00CA3A19">
        <w:tc>
          <w:tcPr>
            <w:tcW w:w="3256" w:type="dxa"/>
            <w:vAlign w:val="center"/>
          </w:tcPr>
          <w:p w14:paraId="5147C085" w14:textId="23BCC48A" w:rsidR="00CC43AC" w:rsidRDefault="00CC43AC" w:rsidP="00CC43AC">
            <w:pPr>
              <w:jc w:val="center"/>
            </w:pPr>
            <w:r>
              <w:t>Номер и название метода</w:t>
            </w:r>
          </w:p>
        </w:tc>
        <w:tc>
          <w:tcPr>
            <w:tcW w:w="6882" w:type="dxa"/>
            <w:vAlign w:val="center"/>
          </w:tcPr>
          <w:p w14:paraId="48B18801" w14:textId="54B0FF29" w:rsidR="00CC43AC" w:rsidRDefault="00CC43AC" w:rsidP="00CC43AC">
            <w:pPr>
              <w:jc w:val="center"/>
            </w:pPr>
            <w:r>
              <w:t>Назначение метода</w:t>
            </w:r>
          </w:p>
        </w:tc>
      </w:tr>
      <w:tr w:rsidR="00CC43AC" w14:paraId="32CAE0C4" w14:textId="77777777" w:rsidTr="00CA3A19">
        <w:tc>
          <w:tcPr>
            <w:tcW w:w="3256" w:type="dxa"/>
          </w:tcPr>
          <w:p w14:paraId="7C09287F" w14:textId="3D1FB945" w:rsidR="00CC43AC" w:rsidRPr="001B3197" w:rsidRDefault="00CC43AC" w:rsidP="00CC43AC">
            <w:pPr>
              <w:jc w:val="both"/>
              <w:rPr>
                <w:lang w:val="en-US"/>
              </w:rPr>
            </w:pPr>
            <w:r w:rsidRPr="00BB7789">
              <w:t>1 Button</w:t>
            </w:r>
            <w:r w:rsidR="001B3197">
              <w:t>Start</w:t>
            </w:r>
            <w:r w:rsidRPr="00BB7789">
              <w:t>_click</w:t>
            </w:r>
          </w:p>
        </w:tc>
        <w:tc>
          <w:tcPr>
            <w:tcW w:w="6882" w:type="dxa"/>
          </w:tcPr>
          <w:p w14:paraId="066383FB" w14:textId="07F7D1E2" w:rsidR="00CC43AC" w:rsidRPr="00CC43AC" w:rsidRDefault="00690308" w:rsidP="00BB7789">
            <w:pPr>
              <w:jc w:val="both"/>
            </w:pPr>
            <w:r w:rsidRPr="00BB7789">
              <w:t>Обрабатывает нажатие кнопки перехода к планированию. Проверяет корректность введённого количества факторов, определяет выбранный тип эксперимента и открывает соответствующее окно. При ошибках ввода выводит предупреждения.</w:t>
            </w:r>
          </w:p>
        </w:tc>
      </w:tr>
      <w:tr w:rsidR="00CC43AC" w14:paraId="05FDF740" w14:textId="77777777" w:rsidTr="00CA3A19">
        <w:tc>
          <w:tcPr>
            <w:tcW w:w="3256" w:type="dxa"/>
          </w:tcPr>
          <w:p w14:paraId="2C1D9BF7" w14:textId="1EB22CF0" w:rsidR="00CC43AC" w:rsidRDefault="00690308" w:rsidP="00CC43AC">
            <w:pPr>
              <w:jc w:val="both"/>
            </w:pPr>
            <w:r w:rsidRPr="00690308">
              <w:t>2 Form2</w:t>
            </w:r>
          </w:p>
        </w:tc>
        <w:tc>
          <w:tcPr>
            <w:tcW w:w="6882" w:type="dxa"/>
          </w:tcPr>
          <w:p w14:paraId="06F527A1" w14:textId="2C22FD7F" w:rsidR="00CC43AC" w:rsidRDefault="00690308" w:rsidP="00CC43AC">
            <w:pPr>
              <w:jc w:val="both"/>
            </w:pPr>
            <w:r w:rsidRPr="00690308">
              <w:t>Инициализирует окно полного факторного эксперимента. Сохраняет количество факторов и вызывает ме</w:t>
            </w:r>
            <w:r w:rsidR="00CC1EB9">
              <w:t>тод ShowOnlyNeededFactors()</w:t>
            </w:r>
            <w:r w:rsidR="00BB7789">
              <w:t xml:space="preserve">для </w:t>
            </w:r>
            <w:r w:rsidRPr="00690308">
              <w:t>отображения только необходимых блоков ввода.</w:t>
            </w:r>
          </w:p>
        </w:tc>
      </w:tr>
      <w:tr w:rsidR="00CC43AC" w14:paraId="4934E9B0" w14:textId="77777777" w:rsidTr="00CA3A19">
        <w:tc>
          <w:tcPr>
            <w:tcW w:w="3256" w:type="dxa"/>
          </w:tcPr>
          <w:p w14:paraId="7B0308B8" w14:textId="5391962F" w:rsidR="00CC43AC" w:rsidRPr="00BB7789" w:rsidRDefault="00BB7789" w:rsidP="00CC43AC">
            <w:pPr>
              <w:jc w:val="both"/>
              <w:rPr>
                <w:lang w:val="en-US"/>
              </w:rPr>
            </w:pPr>
            <w:r w:rsidRPr="00BB7789">
              <w:t>3 ShowOnlyNeededFactors</w:t>
            </w:r>
          </w:p>
        </w:tc>
        <w:tc>
          <w:tcPr>
            <w:tcW w:w="6882" w:type="dxa"/>
          </w:tcPr>
          <w:p w14:paraId="3E727D12" w14:textId="1BFB4CFD" w:rsidR="00CC43AC" w:rsidRDefault="00690308" w:rsidP="00CC43AC">
            <w:pPr>
              <w:jc w:val="both"/>
            </w:pPr>
            <w:r w:rsidRPr="00690308">
              <w:t>Скрывает или показывает групповые блоки (GroupBox) для ввода параметров каждого фактора в зависимости от их количества. Это делает интерфейс динамичным и удобным для пользователя.</w:t>
            </w:r>
          </w:p>
        </w:tc>
      </w:tr>
      <w:tr w:rsidR="00CC43AC" w14:paraId="6C5BEEDC" w14:textId="77777777" w:rsidTr="00CA3A19">
        <w:tc>
          <w:tcPr>
            <w:tcW w:w="3256" w:type="dxa"/>
          </w:tcPr>
          <w:p w14:paraId="0DF5F017" w14:textId="54B287C6" w:rsidR="00CC43AC" w:rsidRPr="00BB7789" w:rsidRDefault="00BB7789" w:rsidP="00CC43AC">
            <w:pPr>
              <w:jc w:val="both"/>
              <w:rPr>
                <w:lang w:val="en-US"/>
              </w:rPr>
            </w:pPr>
            <w:r>
              <w:t>4 buttonBack</w:t>
            </w:r>
            <w:r>
              <w:rPr>
                <w:lang w:val="en-US"/>
              </w:rPr>
              <w:t>_click</w:t>
            </w:r>
          </w:p>
        </w:tc>
        <w:tc>
          <w:tcPr>
            <w:tcW w:w="6882" w:type="dxa"/>
          </w:tcPr>
          <w:p w14:paraId="2F084C18" w14:textId="6CDB9372" w:rsidR="00CC43AC" w:rsidRDefault="00690308" w:rsidP="00CC43AC">
            <w:pPr>
              <w:jc w:val="both"/>
            </w:pPr>
            <w:r w:rsidRPr="00690308">
              <w:t>Реализует возврат на главное окно. Показывает форму Form1 и скрывает текущую форму, не закрывая приложение.</w:t>
            </w:r>
          </w:p>
        </w:tc>
      </w:tr>
      <w:tr w:rsidR="00CC43AC" w14:paraId="2020967F" w14:textId="77777777" w:rsidTr="00CA3A19">
        <w:tc>
          <w:tcPr>
            <w:tcW w:w="3256" w:type="dxa"/>
          </w:tcPr>
          <w:p w14:paraId="1DE76C54" w14:textId="1CC37DEB" w:rsidR="00CC43AC" w:rsidRPr="00BB7789" w:rsidRDefault="00BB7789" w:rsidP="00BB7789">
            <w:pPr>
              <w:jc w:val="both"/>
              <w:rPr>
                <w:lang w:val="en-US"/>
              </w:rPr>
            </w:pPr>
            <w:r w:rsidRPr="00BB7789">
              <w:t>5 buttonConduct</w:t>
            </w:r>
            <w:r>
              <w:rPr>
                <w:lang w:val="en-US"/>
              </w:rPr>
              <w:t>_click</w:t>
            </w:r>
          </w:p>
        </w:tc>
        <w:tc>
          <w:tcPr>
            <w:tcW w:w="6882" w:type="dxa"/>
          </w:tcPr>
          <w:p w14:paraId="5233967A" w14:textId="3499D155" w:rsidR="00CC43AC" w:rsidRDefault="00690308" w:rsidP="006C39D1">
            <w:pPr>
              <w:jc w:val="both"/>
            </w:pPr>
            <w:r w:rsidRPr="00690308">
              <w:t>Основной метод расчёта для полного факторного эксперимента. Собирает с формы для каждого фактора: количество уровней, диапазон значений</w:t>
            </w:r>
            <w:r w:rsidR="006C39D1">
              <w:t xml:space="preserve">. Выполняет валидацию ввода, </w:t>
            </w:r>
            <w:r w:rsidRPr="00690308">
              <w:t>вычисляет центр и полуразмах для кодирования, вызывает генерацию комбинаций и отображение результатов.</w:t>
            </w:r>
          </w:p>
        </w:tc>
      </w:tr>
      <w:tr w:rsidR="00CC43AC" w14:paraId="3846FA3F" w14:textId="77777777" w:rsidTr="00CA3A19">
        <w:tc>
          <w:tcPr>
            <w:tcW w:w="3256" w:type="dxa"/>
          </w:tcPr>
          <w:p w14:paraId="1D3A4740" w14:textId="2F4348C7" w:rsidR="00CC43AC" w:rsidRDefault="00BB7789" w:rsidP="00CC43AC">
            <w:pPr>
              <w:jc w:val="both"/>
            </w:pPr>
            <w:r w:rsidRPr="00BB7789">
              <w:t>6 GenerateFullFactorial</w:t>
            </w:r>
          </w:p>
        </w:tc>
        <w:tc>
          <w:tcPr>
            <w:tcW w:w="6882" w:type="dxa"/>
          </w:tcPr>
          <w:p w14:paraId="5FCC362B" w14:textId="19783701" w:rsidR="00CC43AC" w:rsidRDefault="00690308" w:rsidP="00CC43AC">
            <w:pPr>
              <w:jc w:val="both"/>
            </w:pPr>
            <w:r w:rsidRPr="00690308">
              <w:t>Запускает рекурсивную генерацию всех возможных комбинаций уровней факторов для полного факторного эксперимента. Возвращает список объектов ExperimentResult.</w:t>
            </w:r>
          </w:p>
        </w:tc>
      </w:tr>
      <w:tr w:rsidR="00CC43AC" w14:paraId="2CFC2853" w14:textId="77777777" w:rsidTr="00CA3A19">
        <w:tc>
          <w:tcPr>
            <w:tcW w:w="3256" w:type="dxa"/>
          </w:tcPr>
          <w:p w14:paraId="15FB0893" w14:textId="16CC2A38" w:rsidR="00CC43AC" w:rsidRDefault="00BB7789" w:rsidP="00CC43AC">
            <w:pPr>
              <w:jc w:val="both"/>
            </w:pPr>
            <w:r w:rsidRPr="00BB7789">
              <w:t>7 GenerateCombinations</w:t>
            </w:r>
          </w:p>
        </w:tc>
        <w:tc>
          <w:tcPr>
            <w:tcW w:w="6882" w:type="dxa"/>
          </w:tcPr>
          <w:p w14:paraId="5A84A008" w14:textId="2991402F" w:rsidR="00CC43AC" w:rsidRDefault="00CA3A19" w:rsidP="00CC43AC">
            <w:pPr>
              <w:jc w:val="both"/>
            </w:pPr>
            <w:r w:rsidRPr="00CA3A19">
              <w:t>Рекурсивно генерирует комбинации кодированных уровней факторов. При достижении полной глубины переводит коды в натуральные значения и вычисляет Y.</w:t>
            </w:r>
          </w:p>
        </w:tc>
      </w:tr>
      <w:tr w:rsidR="00690308" w14:paraId="30BFAFFB" w14:textId="77777777" w:rsidTr="00CA3A19">
        <w:tc>
          <w:tcPr>
            <w:tcW w:w="3256" w:type="dxa"/>
          </w:tcPr>
          <w:p w14:paraId="68860B05" w14:textId="106903A6" w:rsidR="00690308" w:rsidRDefault="00BB7789" w:rsidP="00CC43AC">
            <w:pPr>
              <w:jc w:val="both"/>
            </w:pPr>
            <w:r w:rsidRPr="00BB7789">
              <w:t>8 ConvertCodeToNatural</w:t>
            </w:r>
          </w:p>
        </w:tc>
        <w:tc>
          <w:tcPr>
            <w:tcW w:w="6882" w:type="dxa"/>
          </w:tcPr>
          <w:p w14:paraId="79619C8C" w14:textId="766A3CA2" w:rsidR="00690308" w:rsidRPr="00690308" w:rsidRDefault="00690308" w:rsidP="00CC43AC">
            <w:pPr>
              <w:jc w:val="both"/>
            </w:pPr>
            <w:r w:rsidRPr="00690308">
              <w:t>Переводит кодированное значение уровня фактора (например, -1, 0, +1) в натуральное (исходное) значение по формуле: X_нат = центр + код * полуразмах.</w:t>
            </w:r>
          </w:p>
        </w:tc>
      </w:tr>
      <w:tr w:rsidR="00690308" w14:paraId="05A617C4" w14:textId="77777777" w:rsidTr="00CA3A19">
        <w:tc>
          <w:tcPr>
            <w:tcW w:w="3256" w:type="dxa"/>
          </w:tcPr>
          <w:p w14:paraId="5C058B48" w14:textId="687121A1" w:rsidR="00690308" w:rsidRDefault="00BB7789" w:rsidP="00CC43AC">
            <w:pPr>
              <w:jc w:val="both"/>
            </w:pPr>
            <w:r w:rsidRPr="00BB7789">
              <w:t>9 CalculateY</w:t>
            </w:r>
          </w:p>
        </w:tc>
        <w:tc>
          <w:tcPr>
            <w:tcW w:w="6882" w:type="dxa"/>
          </w:tcPr>
          <w:p w14:paraId="5BBD3BA5" w14:textId="784ECDE7" w:rsidR="00690308" w:rsidRPr="00690308" w:rsidRDefault="00690308" w:rsidP="00E65C25">
            <w:pPr>
              <w:jc w:val="both"/>
            </w:pPr>
            <w:r w:rsidRPr="00690308">
              <w:t>Вычисляет выходной параметр модели Y на основе</w:t>
            </w:r>
            <w:r w:rsidR="00E65C25">
              <w:t xml:space="preserve"> натуральных значений факторов.</w:t>
            </w:r>
          </w:p>
        </w:tc>
      </w:tr>
      <w:tr w:rsidR="00690308" w14:paraId="63C6290C" w14:textId="77777777" w:rsidTr="00CA3A19">
        <w:tc>
          <w:tcPr>
            <w:tcW w:w="3256" w:type="dxa"/>
          </w:tcPr>
          <w:p w14:paraId="6F320F30" w14:textId="11F20D0A" w:rsidR="00690308" w:rsidRDefault="00BB7789" w:rsidP="00CC43AC">
            <w:pPr>
              <w:jc w:val="both"/>
            </w:pPr>
            <w:r w:rsidRPr="00BB7789">
              <w:t>10 DisplayResults</w:t>
            </w:r>
          </w:p>
        </w:tc>
        <w:tc>
          <w:tcPr>
            <w:tcW w:w="6882" w:type="dxa"/>
          </w:tcPr>
          <w:p w14:paraId="6E7D9B92" w14:textId="60425170" w:rsidR="00690308" w:rsidRPr="00690308" w:rsidRDefault="00690308" w:rsidP="00CC43AC">
            <w:pPr>
              <w:jc w:val="both"/>
            </w:pPr>
            <w:r w:rsidRPr="00690308">
              <w:t>Отображает результаты эксперимента в таблице (TableLayoutPanel). Формирует заголовки (номер, натуральные и кодированные значения факторов, Y), заполняет строки для каждого опыта, настраивает размеры колонок и прокрутку.</w:t>
            </w:r>
          </w:p>
        </w:tc>
      </w:tr>
    </w:tbl>
    <w:p w14:paraId="03D15FB2" w14:textId="77777777" w:rsidR="00AA06B5" w:rsidRDefault="00AA06B5"/>
    <w:p w14:paraId="0B505BBE" w14:textId="312BC580" w:rsidR="00AA06B5" w:rsidRPr="007A5885" w:rsidRDefault="00893CA7" w:rsidP="00AA06B5">
      <w:pPr>
        <w:pStyle w:val="afb"/>
        <w:keepNext/>
        <w:spacing w:after="280"/>
        <w:ind w:firstLine="709"/>
        <w:jc w:val="both"/>
        <w:rPr>
          <w:i w:val="0"/>
          <w:color w:val="auto"/>
          <w:sz w:val="28"/>
        </w:rPr>
      </w:pPr>
      <w:r>
        <w:rPr>
          <w:i w:val="0"/>
          <w:color w:val="auto"/>
          <w:sz w:val="28"/>
        </w:rPr>
        <w:lastRenderedPageBreak/>
        <w:t>Продолжение таблицы 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56"/>
        <w:gridCol w:w="6882"/>
      </w:tblGrid>
      <w:tr w:rsidR="00690308" w14:paraId="3A418AF7" w14:textId="77777777" w:rsidTr="00CA3A19">
        <w:tc>
          <w:tcPr>
            <w:tcW w:w="3256" w:type="dxa"/>
          </w:tcPr>
          <w:p w14:paraId="3EDEAC3A" w14:textId="1E956A5B" w:rsidR="00690308" w:rsidRDefault="00BB7789" w:rsidP="00CC43AC">
            <w:pPr>
              <w:jc w:val="both"/>
            </w:pPr>
            <w:r w:rsidRPr="00BB7789">
              <w:t>11 AddCell</w:t>
            </w:r>
          </w:p>
        </w:tc>
        <w:tc>
          <w:tcPr>
            <w:tcW w:w="6882" w:type="dxa"/>
          </w:tcPr>
          <w:p w14:paraId="7F820688" w14:textId="3E3070A8" w:rsidR="00690308" w:rsidRPr="00690308" w:rsidRDefault="00690308" w:rsidP="00CC43AC">
            <w:pPr>
              <w:jc w:val="both"/>
            </w:pPr>
            <w:r w:rsidRPr="00690308">
              <w:t>Вспомогательный метод для добавления ячейки (Label) в таблицу результатов. Позволяет задать текст, позицию (строка, колонка), а также стиль для заголовков (серый фон, жирный шрифт).</w:t>
            </w:r>
          </w:p>
        </w:tc>
      </w:tr>
    </w:tbl>
    <w:p w14:paraId="73CB0A4E" w14:textId="77777777" w:rsidR="00293D6C" w:rsidRDefault="00293D6C" w:rsidP="00CC43AC">
      <w:pPr>
        <w:spacing w:after="0" w:line="240" w:lineRule="auto"/>
        <w:ind w:firstLine="709"/>
        <w:jc w:val="both"/>
        <w:rPr>
          <w:color w:val="2E74B5" w:themeColor="accent1" w:themeShade="BF"/>
        </w:rPr>
      </w:pPr>
    </w:p>
    <w:p w14:paraId="255AEEA5" w14:textId="43EF4C6D" w:rsidR="00CC43AC" w:rsidRDefault="00C70E8E" w:rsidP="00CC43AC">
      <w:pPr>
        <w:spacing w:after="0" w:line="240" w:lineRule="auto"/>
        <w:ind w:firstLine="709"/>
        <w:jc w:val="both"/>
      </w:pPr>
      <w:r>
        <w:t>Б</w:t>
      </w:r>
      <w:r w:rsidR="00641298">
        <w:t xml:space="preserve">лок-схема </w:t>
      </w:r>
      <w:r w:rsidR="00BA6D8C">
        <w:t>алгоритма выбора метода планирования</w:t>
      </w:r>
      <w:r w:rsidRPr="00FC3ADA">
        <w:rPr>
          <w:color w:val="2E74B5" w:themeColor="accent1" w:themeShade="BF"/>
        </w:rPr>
        <w:t xml:space="preserve"> </w:t>
      </w:r>
      <w:r>
        <w:t xml:space="preserve">представлена на рисунке </w:t>
      </w:r>
      <w:r w:rsidR="00E52247">
        <w:t>7</w:t>
      </w:r>
      <w:r w:rsidR="00FC3ADA">
        <w:t>.</w:t>
      </w:r>
    </w:p>
    <w:p w14:paraId="417CE809" w14:textId="1BEEA06B" w:rsidR="008F741A" w:rsidRPr="00FC4F9D" w:rsidRDefault="00FC4F9D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827EBB2" wp14:editId="620A6732">
                <wp:simplePos x="0" y="0"/>
                <wp:positionH relativeFrom="column">
                  <wp:posOffset>1965960</wp:posOffset>
                </wp:positionH>
                <wp:positionV relativeFrom="paragraph">
                  <wp:posOffset>252730</wp:posOffset>
                </wp:positionV>
                <wp:extent cx="1423737" cy="468923"/>
                <wp:effectExtent l="0" t="0" r="24130" b="26670"/>
                <wp:wrapNone/>
                <wp:docPr id="43" name="Блок-схема: знак заверше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737" cy="468923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2754F" w14:textId="77777777" w:rsidR="00650E10" w:rsidRPr="004A63F9" w:rsidRDefault="00650E10" w:rsidP="00FC4F9D">
                            <w:pPr>
                              <w:jc w:val="center"/>
                              <w:rPr>
                                <w:color w:val="0D0D0D" w:themeColor="text1" w:themeTint="F2"/>
                                <w:sz w:val="24"/>
                                <w:lang w:val="en-US"/>
                              </w:rPr>
                            </w:pPr>
                            <w:r w:rsidRPr="004A63F9">
                              <w:rPr>
                                <w:color w:val="0D0D0D" w:themeColor="text1" w:themeTint="F2"/>
                                <w:sz w:val="24"/>
                                <w:lang w:val="en-US"/>
                              </w:rPr>
                              <w:t>start</w:t>
                            </w:r>
                          </w:p>
                          <w:p w14:paraId="27F94F1F" w14:textId="77777777" w:rsidR="00650E10" w:rsidRDefault="00650E10" w:rsidP="00FC4F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7EBB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43" o:spid="_x0000_s1026" type="#_x0000_t116" style="position:absolute;margin-left:154.8pt;margin-top:19.9pt;width:112.1pt;height:36.9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" filled="f" strokecolor="black [3213]" strokeweight="1pt">
                <v:textbox>
                  <w:txbxContent>
                    <w:p w14:paraId="0A52754F" w14:textId="77777777" w:rsidR="00650E10" w:rsidRPr="004A63F9" w:rsidRDefault="00650E10" w:rsidP="00FC4F9D">
                      <w:pPr>
                        <w:jc w:val="center"/>
                        <w:rPr>
                          <w:color w:val="0D0D0D" w:themeColor="text1" w:themeTint="F2"/>
                          <w:sz w:val="24"/>
                          <w:lang w:val="en-US"/>
                        </w:rPr>
                      </w:pPr>
                      <w:r w:rsidRPr="004A63F9">
                        <w:rPr>
                          <w:color w:val="0D0D0D" w:themeColor="text1" w:themeTint="F2"/>
                          <w:sz w:val="24"/>
                          <w:lang w:val="en-US"/>
                        </w:rPr>
                        <w:t>start</w:t>
                      </w:r>
                    </w:p>
                    <w:p w14:paraId="27F94F1F" w14:textId="77777777" w:rsidR="00650E10" w:rsidRDefault="00650E10" w:rsidP="00FC4F9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457B3" w:rsidRPr="00893CA7">
        <w:rPr>
          <w:color w:val="0D0D0D" w:themeColor="text1" w:themeTint="F2"/>
          <w:sz w:val="24"/>
        </w:rPr>
        <w:t>`</w:t>
      </w:r>
    </w:p>
    <w:p w14:paraId="404C0262" w14:textId="0CE1372A" w:rsidR="00BA5F0D" w:rsidRDefault="00BA5F0D"/>
    <w:p w14:paraId="3C1AC9AF" w14:textId="16FCF0B8" w:rsidR="00BA5F0D" w:rsidRDefault="009A6B6F">
      <w:r w:rsidRPr="00035AC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86A0C2B" wp14:editId="231BBC7D">
                <wp:simplePos x="0" y="0"/>
                <wp:positionH relativeFrom="column">
                  <wp:posOffset>2387600</wp:posOffset>
                </wp:positionH>
                <wp:positionV relativeFrom="paragraph">
                  <wp:posOffset>6867525</wp:posOffset>
                </wp:positionV>
                <wp:extent cx="0" cy="182245"/>
                <wp:effectExtent l="0" t="0" r="19050" b="27305"/>
                <wp:wrapNone/>
                <wp:docPr id="125" name="Прямая соединительная линия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AA328D" id="Прямая соединительная линия 125" o:spid="_x0000_s1026" style="position:absolute;z-index:251849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8pt,540.75pt" to="188pt,5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P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F8A2B66" wp14:editId="74111846">
                <wp:simplePos x="0" y="0"/>
                <wp:positionH relativeFrom="column">
                  <wp:posOffset>2265680</wp:posOffset>
                </wp:positionH>
                <wp:positionV relativeFrom="paragraph">
                  <wp:posOffset>2574291</wp:posOffset>
                </wp:positionV>
                <wp:extent cx="0" cy="525780"/>
                <wp:effectExtent l="0" t="0" r="19050" b="26670"/>
                <wp:wrapNone/>
                <wp:docPr id="65" name="Прямая соединительная линия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CB8234" id="Прямая соединительная линия 65" o:spid="_x0000_s1026" style="position:absolute;z-index:25181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8.4pt,202.7pt" to="178.4pt,2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 w:rsidRPr="00035AC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C631914" wp14:editId="7F325F4B">
                <wp:simplePos x="0" y="0"/>
                <wp:positionH relativeFrom="column">
                  <wp:posOffset>787400</wp:posOffset>
                </wp:positionH>
                <wp:positionV relativeFrom="paragraph">
                  <wp:posOffset>7045960</wp:posOffset>
                </wp:positionV>
                <wp:extent cx="1600200" cy="0"/>
                <wp:effectExtent l="0" t="0" r="19050" b="19050"/>
                <wp:wrapNone/>
                <wp:docPr id="124" name="Прямая соединительная линия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2B37F5" id="Прямая соединительная линия 124" o:spid="_x0000_s1026" style="position:absolute;z-index:251847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pt,554.8pt" to="188pt,5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18E2355" wp14:editId="31CC219D">
                <wp:simplePos x="0" y="0"/>
                <wp:positionH relativeFrom="column">
                  <wp:posOffset>553085</wp:posOffset>
                </wp:positionH>
                <wp:positionV relativeFrom="paragraph">
                  <wp:posOffset>7088505</wp:posOffset>
                </wp:positionV>
                <wp:extent cx="450215" cy="450215"/>
                <wp:effectExtent l="0" t="0" r="26035" b="26035"/>
                <wp:wrapNone/>
                <wp:docPr id="122" name="Блок-схема: узел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45021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7B4C6" w14:textId="0F5A3D19" w:rsidR="00650E10" w:rsidRPr="00035AC5" w:rsidRDefault="00650E10" w:rsidP="00035A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8E235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122" o:spid="_x0000_s1027" type="#_x0000_t120" style="position:absolute;margin-left:43.55pt;margin-top:558.15pt;width:35.45pt;height:35.4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" fillcolor="white [3201]" strokecolor="black [3213]" strokeweight="1pt">
                <v:stroke joinstyle="miter"/>
                <v:textbox>
                  <w:txbxContent>
                    <w:p w14:paraId="0357B4C6" w14:textId="0F5A3D19" w:rsidR="00650E10" w:rsidRPr="00035AC5" w:rsidRDefault="00650E10" w:rsidP="00035A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E0BEF22" wp14:editId="420415FB">
                <wp:simplePos x="0" y="0"/>
                <wp:positionH relativeFrom="column">
                  <wp:posOffset>787400</wp:posOffset>
                </wp:positionH>
                <wp:positionV relativeFrom="paragraph">
                  <wp:posOffset>5725160</wp:posOffset>
                </wp:positionV>
                <wp:extent cx="0" cy="1361440"/>
                <wp:effectExtent l="0" t="0" r="19050" b="29210"/>
                <wp:wrapNone/>
                <wp:docPr id="123" name="Прямая соединительная линия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61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AAB9E" id="Прямая соединительная линия 123" o:spid="_x0000_s1026" style="position:absolute;z-index:251845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2pt,450.8pt" to="62pt,5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Pr="00035AC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8170BA6" wp14:editId="4EFFAFB2">
                <wp:simplePos x="0" y="0"/>
                <wp:positionH relativeFrom="column">
                  <wp:posOffset>1527810</wp:posOffset>
                </wp:positionH>
                <wp:positionV relativeFrom="paragraph">
                  <wp:posOffset>5763260</wp:posOffset>
                </wp:positionV>
                <wp:extent cx="1724025" cy="1100455"/>
                <wp:effectExtent l="19050" t="0" r="28575" b="23495"/>
                <wp:wrapNone/>
                <wp:docPr id="117" name="Блок-схема: диспле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1100455"/>
                        </a:xfrm>
                        <a:prstGeom prst="flowChartDisplay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F26A8" w14:textId="77777777" w:rsidR="00650E10" w:rsidRDefault="00650E10" w:rsidP="00035AC5">
                            <w:pPr>
                              <w:jc w:val="center"/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</w:rPr>
                              <w:t>Окно полного факторного эксперимента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70BA6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Блок-схема: дисплей 117" o:spid="_x0000_s1028" type="#_x0000_t134" style="position:absolute;margin-left:120.3pt;margin-top:453.8pt;width:135.75pt;height:86.6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" fillcolor="white [3201]" strokecolor="black [3213]" strokeweight="1pt">
                <v:textbox>
                  <w:txbxContent>
                    <w:p w14:paraId="5B1F26A8" w14:textId="77777777" w:rsidR="00650E10" w:rsidRDefault="00650E10" w:rsidP="00035AC5">
                      <w:pPr>
                        <w:jc w:val="center"/>
                      </w:pPr>
                      <w:r>
                        <w:rPr>
                          <w:color w:val="0D0D0D" w:themeColor="text1" w:themeTint="F2"/>
                          <w:sz w:val="24"/>
                        </w:rPr>
                        <w:t>Окно полного факторного эксперимента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54EDC33" wp14:editId="54A81377">
                <wp:simplePos x="0" y="0"/>
                <wp:positionH relativeFrom="column">
                  <wp:posOffset>5261610</wp:posOffset>
                </wp:positionH>
                <wp:positionV relativeFrom="paragraph">
                  <wp:posOffset>7084695</wp:posOffset>
                </wp:positionV>
                <wp:extent cx="450215" cy="450215"/>
                <wp:effectExtent l="0" t="0" r="26035" b="26035"/>
                <wp:wrapNone/>
                <wp:docPr id="121" name="Блок-схема: узел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45021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86A10" w14:textId="77B81CE4" w:rsidR="00650E10" w:rsidRPr="00035AC5" w:rsidRDefault="00650E10" w:rsidP="00035A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EDC33" id="Блок-схема: узел 121" o:spid="_x0000_s1029" type="#_x0000_t120" style="position:absolute;margin-left:414.3pt;margin-top:557.85pt;width:35.45pt;height:35.4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" fillcolor="white [3201]" strokecolor="black [3213]" strokeweight="1pt">
                <v:stroke joinstyle="miter"/>
                <v:textbox>
                  <w:txbxContent>
                    <w:p w14:paraId="3A486A10" w14:textId="77B81CE4" w:rsidR="00650E10" w:rsidRPr="00035AC5" w:rsidRDefault="00650E10" w:rsidP="00035A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035AC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F053E0B" wp14:editId="77A6CA34">
                <wp:simplePos x="0" y="0"/>
                <wp:positionH relativeFrom="column">
                  <wp:posOffset>5482590</wp:posOffset>
                </wp:positionH>
                <wp:positionV relativeFrom="paragraph">
                  <wp:posOffset>5325110</wp:posOffset>
                </wp:positionV>
                <wp:extent cx="0" cy="1758950"/>
                <wp:effectExtent l="0" t="0" r="19050" b="31750"/>
                <wp:wrapNone/>
                <wp:docPr id="119" name="Прямая соединительная линия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8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6FB3A" id="Прямая соединительная линия 119" o:spid="_x0000_s1026" style="position:absolute;z-index:25183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1.7pt,419.3pt" to="431.7pt,5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Pr="00035AC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BDF3D18" wp14:editId="3F45E674">
                <wp:simplePos x="0" y="0"/>
                <wp:positionH relativeFrom="column">
                  <wp:posOffset>5052060</wp:posOffset>
                </wp:positionH>
                <wp:positionV relativeFrom="paragraph">
                  <wp:posOffset>5011420</wp:posOffset>
                </wp:positionV>
                <wp:extent cx="422275" cy="292735"/>
                <wp:effectExtent l="0" t="0" r="0" b="0"/>
                <wp:wrapNone/>
                <wp:docPr id="120" name="Надпись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897BDD" w14:textId="77777777" w:rsidR="00650E10" w:rsidRPr="008F741A" w:rsidRDefault="00650E10" w:rsidP="00035AC5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DF3D18" id="_x0000_t202" coordsize="21600,21600" o:spt="202" path="m,l,21600r21600,l21600,xe">
                <v:stroke joinstyle="miter"/>
                <v:path gradientshapeok="t" o:connecttype="rect"/>
              </v:shapetype>
              <v:shape id="Надпись 120" o:spid="_x0000_s1030" type="#_x0000_t202" style="position:absolute;margin-left:397.8pt;margin-top:394.6pt;width:33.25pt;height:23.05pt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" fillcolor="white [3201]" stroked="f" strokeweight=".5pt">
                <v:textbox>
                  <w:txbxContent>
                    <w:p w14:paraId="6F897BDD" w14:textId="77777777" w:rsidR="00650E10" w:rsidRPr="008F741A" w:rsidRDefault="00650E10" w:rsidP="00035AC5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Pr="00035AC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06F7A59" wp14:editId="49D303CF">
                <wp:simplePos x="0" y="0"/>
                <wp:positionH relativeFrom="column">
                  <wp:posOffset>5052060</wp:posOffset>
                </wp:positionH>
                <wp:positionV relativeFrom="paragraph">
                  <wp:posOffset>5328285</wp:posOffset>
                </wp:positionV>
                <wp:extent cx="431800" cy="0"/>
                <wp:effectExtent l="0" t="0" r="25400" b="19050"/>
                <wp:wrapNone/>
                <wp:docPr id="118" name="Прямая соединительная линия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C04F86" id="Прямая соединительная линия 118" o:spid="_x0000_s1026" style="position:absolute;z-index:25183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7.8pt,419.55pt" to="431.8pt,4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 w:rsidRPr="00035AC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9842FF9" wp14:editId="07A115EE">
                <wp:simplePos x="0" y="0"/>
                <wp:positionH relativeFrom="column">
                  <wp:posOffset>2386330</wp:posOffset>
                </wp:positionH>
                <wp:positionV relativeFrom="paragraph">
                  <wp:posOffset>5327650</wp:posOffset>
                </wp:positionV>
                <wp:extent cx="0" cy="499745"/>
                <wp:effectExtent l="0" t="0" r="19050" b="33655"/>
                <wp:wrapNone/>
                <wp:docPr id="115" name="Прямая соединительная линия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7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1EFE6" id="Прямая соединительная линия 115" o:spid="_x0000_s1026" style="position:absolute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7.9pt,419.5pt" to="187.9pt,4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Pr="00035AC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EE6DFD5" wp14:editId="3994417C">
                <wp:simplePos x="0" y="0"/>
                <wp:positionH relativeFrom="column">
                  <wp:posOffset>2349500</wp:posOffset>
                </wp:positionH>
                <wp:positionV relativeFrom="paragraph">
                  <wp:posOffset>5024755</wp:posOffset>
                </wp:positionV>
                <wp:extent cx="351155" cy="292735"/>
                <wp:effectExtent l="0" t="0" r="0" b="0"/>
                <wp:wrapNone/>
                <wp:docPr id="116" name="Надпись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5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AB5C43" w14:textId="77777777" w:rsidR="00650E10" w:rsidRPr="008F741A" w:rsidRDefault="00650E10" w:rsidP="00035AC5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40999">
                              <w:rPr>
                                <w:color w:val="0D0D0D" w:themeColor="text1" w:themeTint="F2"/>
                                <w:sz w:val="24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E6DFD5" id="Надпись 116" o:spid="_x0000_s1031" type="#_x0000_t202" style="position:absolute;margin-left:185pt;margin-top:395.65pt;width:27.65pt;height:23.05pt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" fillcolor="white [3201]" stroked="f" strokeweight=".5pt">
                <v:textbox>
                  <w:txbxContent>
                    <w:p w14:paraId="03AB5C43" w14:textId="77777777" w:rsidR="00650E10" w:rsidRPr="008F741A" w:rsidRDefault="00650E10" w:rsidP="00035AC5">
                      <w:pPr>
                        <w:rPr>
                          <w:color w:val="0D0D0D" w:themeColor="text1" w:themeTint="F2"/>
                        </w:rPr>
                      </w:pPr>
                      <w:r w:rsidRPr="00140999">
                        <w:rPr>
                          <w:color w:val="0D0D0D" w:themeColor="text1" w:themeTint="F2"/>
                          <w:sz w:val="24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Pr="00035AC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78527DD" wp14:editId="13E454C2">
                <wp:simplePos x="0" y="0"/>
                <wp:positionH relativeFrom="column">
                  <wp:posOffset>2386965</wp:posOffset>
                </wp:positionH>
                <wp:positionV relativeFrom="paragraph">
                  <wp:posOffset>5329555</wp:posOffset>
                </wp:positionV>
                <wp:extent cx="317500" cy="0"/>
                <wp:effectExtent l="0" t="0" r="25400" b="19050"/>
                <wp:wrapNone/>
                <wp:docPr id="114" name="Прямая соединительная линия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7CAEAC" id="Прямая соединительная линия 114" o:spid="_x0000_s1026" style="position:absolute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7.95pt,419.65pt" to="212.95pt,4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48BBAF1" wp14:editId="0456E037">
                <wp:simplePos x="0" y="0"/>
                <wp:positionH relativeFrom="column">
                  <wp:posOffset>748665</wp:posOffset>
                </wp:positionH>
                <wp:positionV relativeFrom="paragraph">
                  <wp:posOffset>3569970</wp:posOffset>
                </wp:positionV>
                <wp:extent cx="351155" cy="292735"/>
                <wp:effectExtent l="0" t="0" r="0" b="0"/>
                <wp:wrapNone/>
                <wp:docPr id="112" name="Надпись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5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036010" w14:textId="77777777" w:rsidR="00650E10" w:rsidRPr="008F741A" w:rsidRDefault="00650E10" w:rsidP="00773336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40999">
                              <w:rPr>
                                <w:color w:val="0D0D0D" w:themeColor="text1" w:themeTint="F2"/>
                                <w:sz w:val="24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8BBAF1" id="Надпись 112" o:spid="_x0000_s1032" type="#_x0000_t202" style="position:absolute;margin-left:58.95pt;margin-top:281.1pt;width:27.65pt;height:23.05pt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" fillcolor="white [3201]" stroked="f" strokeweight=".5pt">
                <v:textbox>
                  <w:txbxContent>
                    <w:p w14:paraId="35036010" w14:textId="77777777" w:rsidR="00650E10" w:rsidRPr="008F741A" w:rsidRDefault="00650E10" w:rsidP="00773336">
                      <w:pPr>
                        <w:rPr>
                          <w:color w:val="0D0D0D" w:themeColor="text1" w:themeTint="F2"/>
                        </w:rPr>
                      </w:pPr>
                      <w:r w:rsidRPr="00140999">
                        <w:rPr>
                          <w:color w:val="0D0D0D" w:themeColor="text1" w:themeTint="F2"/>
                          <w:sz w:val="24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P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B6EE26E" wp14:editId="72BE29CF">
                <wp:simplePos x="0" y="0"/>
                <wp:positionH relativeFrom="column">
                  <wp:posOffset>786130</wp:posOffset>
                </wp:positionH>
                <wp:positionV relativeFrom="paragraph">
                  <wp:posOffset>3874770</wp:posOffset>
                </wp:positionV>
                <wp:extent cx="0" cy="747395"/>
                <wp:effectExtent l="0" t="0" r="19050" b="33655"/>
                <wp:wrapNone/>
                <wp:docPr id="111" name="Прямая соединительная линия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73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7A4E94" id="Прямая соединительная линия 111" o:spid="_x0000_s1026" style="position:absolute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1.9pt,305.1pt" to="61.9pt,3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2BDBEC5" wp14:editId="4E281518">
                <wp:simplePos x="0" y="0"/>
                <wp:positionH relativeFrom="column">
                  <wp:posOffset>786130</wp:posOffset>
                </wp:positionH>
                <wp:positionV relativeFrom="paragraph">
                  <wp:posOffset>3874770</wp:posOffset>
                </wp:positionV>
                <wp:extent cx="317500" cy="0"/>
                <wp:effectExtent l="0" t="0" r="25400" b="19050"/>
                <wp:wrapNone/>
                <wp:docPr id="110" name="Прямая соединительная линия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FF441D" id="Прямая соединительная линия 110" o:spid="_x0000_s1026" style="position:absolute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9pt,305.1pt" to="86.9pt,30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59C036A" wp14:editId="56DBED36">
                <wp:simplePos x="0" y="0"/>
                <wp:positionH relativeFrom="column">
                  <wp:posOffset>-66675</wp:posOffset>
                </wp:positionH>
                <wp:positionV relativeFrom="paragraph">
                  <wp:posOffset>4622165</wp:posOffset>
                </wp:positionV>
                <wp:extent cx="1724025" cy="1100455"/>
                <wp:effectExtent l="19050" t="0" r="28575" b="23495"/>
                <wp:wrapNone/>
                <wp:docPr id="113" name="Блок-схема: диспле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1100455"/>
                        </a:xfrm>
                        <a:prstGeom prst="flowChartDisplay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F3C30" w14:textId="21491BEE" w:rsidR="00650E10" w:rsidRDefault="00650E10" w:rsidP="00A46E18">
                            <w:pPr>
                              <w:jc w:val="center"/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</w:rPr>
                              <w:t>Окно полного факторного эксперимента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C036A" id="Блок-схема: дисплей 113" o:spid="_x0000_s1033" type="#_x0000_t134" style="position:absolute;margin-left:-5.25pt;margin-top:363.95pt;width:135.75pt;height:86.6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" fillcolor="white [3201]" strokecolor="black [3213]" strokeweight="1pt">
                <v:textbox>
                  <w:txbxContent>
                    <w:p w14:paraId="1B8F3C30" w14:textId="21491BEE" w:rsidR="00650E10" w:rsidRDefault="00650E10" w:rsidP="00A46E18">
                      <w:pPr>
                        <w:jc w:val="center"/>
                      </w:pPr>
                      <w:r>
                        <w:rPr>
                          <w:color w:val="0D0D0D" w:themeColor="text1" w:themeTint="F2"/>
                          <w:sz w:val="24"/>
                        </w:rPr>
                        <w:t>Окно полного факторного эксперимента</w:t>
                      </w:r>
                    </w:p>
                  </w:txbxContent>
                </v:textbox>
              </v:shape>
            </w:pict>
          </mc:Fallback>
        </mc:AlternateContent>
      </w:r>
      <w:r w:rsidRP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41F0D57" wp14:editId="4E84C73A">
                <wp:simplePos x="0" y="0"/>
                <wp:positionH relativeFrom="column">
                  <wp:posOffset>2713990</wp:posOffset>
                </wp:positionH>
                <wp:positionV relativeFrom="paragraph">
                  <wp:posOffset>4550410</wp:posOffset>
                </wp:positionV>
                <wp:extent cx="2336800" cy="1564005"/>
                <wp:effectExtent l="19050" t="19050" r="25400" b="36195"/>
                <wp:wrapNone/>
                <wp:docPr id="68" name="Блок-схема: решение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156400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F73F5A" w14:textId="081C1F88" w:rsidR="00650E10" w:rsidRPr="00C76DE7" w:rsidRDefault="00650E10" w:rsidP="00773336">
                            <w:pPr>
                              <w:spacing w:after="0" w:line="240" w:lineRule="auto"/>
                              <w:jc w:val="center"/>
                              <w:rPr>
                                <w:color w:val="0D0D0D" w:themeColor="text1" w:themeTint="F2"/>
                                <w:sz w:val="24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</w:rPr>
                              <w:t>Выбран дробный факторный эксперимент?</w:t>
                            </w:r>
                          </w:p>
                          <w:p w14:paraId="5146259A" w14:textId="77777777" w:rsidR="00650E10" w:rsidRDefault="00650E10" w:rsidP="007733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F0D5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68" o:spid="_x0000_s1034" type="#_x0000_t110" style="position:absolute;margin-left:213.7pt;margin-top:358.3pt;width:184pt;height:123.1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" filled="f" strokecolor="black [3213]" strokeweight="1pt">
                <v:textbox>
                  <w:txbxContent>
                    <w:p w14:paraId="3DF73F5A" w14:textId="081C1F88" w:rsidR="00650E10" w:rsidRPr="00C76DE7" w:rsidRDefault="00650E10" w:rsidP="00773336">
                      <w:pPr>
                        <w:spacing w:after="0" w:line="240" w:lineRule="auto"/>
                        <w:jc w:val="center"/>
                        <w:rPr>
                          <w:color w:val="0D0D0D" w:themeColor="text1" w:themeTint="F2"/>
                          <w:sz w:val="24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</w:rPr>
                        <w:t>Выбран дробный факторный эксперимент?</w:t>
                      </w:r>
                    </w:p>
                    <w:p w14:paraId="5146259A" w14:textId="77777777" w:rsidR="00650E10" w:rsidRDefault="00650E10" w:rsidP="0077333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DD24E1C" wp14:editId="3786EED2">
                <wp:simplePos x="0" y="0"/>
                <wp:positionH relativeFrom="column">
                  <wp:posOffset>3449320</wp:posOffset>
                </wp:positionH>
                <wp:positionV relativeFrom="paragraph">
                  <wp:posOffset>3559175</wp:posOffset>
                </wp:positionV>
                <wp:extent cx="422275" cy="292735"/>
                <wp:effectExtent l="0" t="0" r="0" b="0"/>
                <wp:wrapNone/>
                <wp:docPr id="109" name="Надпись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1D70D8" w14:textId="51DFE0DD" w:rsidR="00650E10" w:rsidRPr="008F741A" w:rsidRDefault="00650E10" w:rsidP="00773336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D24E1C" id="Надпись 109" o:spid="_x0000_s1035" type="#_x0000_t202" style="position:absolute;margin-left:271.6pt;margin-top:280.25pt;width:33.25pt;height:23.05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" fillcolor="white [3201]" stroked="f" strokeweight=".5pt">
                <v:textbox>
                  <w:txbxContent>
                    <w:p w14:paraId="0B1D70D8" w14:textId="51DFE0DD" w:rsidR="00650E10" w:rsidRPr="008F741A" w:rsidRDefault="00650E10" w:rsidP="00773336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P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77C4FB9" wp14:editId="49720DC4">
                <wp:simplePos x="0" y="0"/>
                <wp:positionH relativeFrom="column">
                  <wp:posOffset>3449320</wp:posOffset>
                </wp:positionH>
                <wp:positionV relativeFrom="paragraph">
                  <wp:posOffset>3876040</wp:posOffset>
                </wp:positionV>
                <wp:extent cx="431800" cy="0"/>
                <wp:effectExtent l="0" t="0" r="25400" b="19050"/>
                <wp:wrapNone/>
                <wp:docPr id="94" name="Прямая соединительная лини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F0D5FE" id="Прямая соединительная линия 94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1.6pt,305.2pt" to="305.6pt,3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7AA7F19" wp14:editId="4FCB686D">
                <wp:simplePos x="0" y="0"/>
                <wp:positionH relativeFrom="column">
                  <wp:posOffset>3881120</wp:posOffset>
                </wp:positionH>
                <wp:positionV relativeFrom="paragraph">
                  <wp:posOffset>3876040</wp:posOffset>
                </wp:positionV>
                <wp:extent cx="0" cy="673100"/>
                <wp:effectExtent l="0" t="0" r="19050" b="31750"/>
                <wp:wrapNone/>
                <wp:docPr id="95" name="Прямая соединительная линия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3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833DF" id="Прямая соединительная линия 95" o:spid="_x0000_s1026" style="position:absolute;z-index:25182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5.6pt,305.2pt" to="305.6pt,3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750CF49" wp14:editId="7E22F3A8">
                <wp:simplePos x="0" y="0"/>
                <wp:positionH relativeFrom="column">
                  <wp:posOffset>1102360</wp:posOffset>
                </wp:positionH>
                <wp:positionV relativeFrom="paragraph">
                  <wp:posOffset>3093720</wp:posOffset>
                </wp:positionV>
                <wp:extent cx="2346960" cy="1571314"/>
                <wp:effectExtent l="19050" t="19050" r="15240" b="29210"/>
                <wp:wrapNone/>
                <wp:docPr id="61" name="Блок-схема: решение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571314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5C45E" w14:textId="12596A33" w:rsidR="00650E10" w:rsidRPr="00C76DE7" w:rsidRDefault="00650E10" w:rsidP="00C76DE7">
                            <w:pPr>
                              <w:spacing w:after="0" w:line="240" w:lineRule="auto"/>
                              <w:jc w:val="center"/>
                              <w:rPr>
                                <w:color w:val="0D0D0D" w:themeColor="text1" w:themeTint="F2"/>
                                <w:sz w:val="24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</w:rPr>
                              <w:t>Выбран полный факторный эксперимент?</w:t>
                            </w:r>
                          </w:p>
                          <w:p w14:paraId="2DBB3F90" w14:textId="77777777" w:rsidR="00650E10" w:rsidRDefault="00650E10" w:rsidP="00C76D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0CF49" id="Блок-схема: решение 61" o:spid="_x0000_s1036" type="#_x0000_t110" style="position:absolute;margin-left:86.8pt;margin-top:243.6pt;width:184.8pt;height:123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" filled="f" strokecolor="black [3213]" strokeweight="1pt">
                <v:textbox>
                  <w:txbxContent>
                    <w:p w14:paraId="5435C45E" w14:textId="12596A33" w:rsidR="00650E10" w:rsidRPr="00C76DE7" w:rsidRDefault="00650E10" w:rsidP="00C76DE7">
                      <w:pPr>
                        <w:spacing w:after="0" w:line="240" w:lineRule="auto"/>
                        <w:jc w:val="center"/>
                        <w:rPr>
                          <w:color w:val="0D0D0D" w:themeColor="text1" w:themeTint="F2"/>
                          <w:sz w:val="24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</w:rPr>
                        <w:t>Выбран полный факторный эксперимент?</w:t>
                      </w:r>
                    </w:p>
                    <w:p w14:paraId="2DBB3F90" w14:textId="77777777" w:rsidR="00650E10" w:rsidRDefault="00650E10" w:rsidP="00C76DE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457B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79D86AE" wp14:editId="07381D8A">
                <wp:simplePos x="0" y="0"/>
                <wp:positionH relativeFrom="column">
                  <wp:posOffset>2658110</wp:posOffset>
                </wp:positionH>
                <wp:positionV relativeFrom="paragraph">
                  <wp:posOffset>107950</wp:posOffset>
                </wp:positionV>
                <wp:extent cx="0" cy="373380"/>
                <wp:effectExtent l="0" t="0" r="19050" b="2667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8D0CE" id="Прямая соединительная линия 19" o:spid="_x0000_s1026" style="position:absolute;z-index:2516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9.3pt,8.5pt" to="209.3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773336" w:rsidRP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AE508EB" wp14:editId="333E0722">
                <wp:simplePos x="0" y="0"/>
                <wp:positionH relativeFrom="column">
                  <wp:posOffset>2400001</wp:posOffset>
                </wp:positionH>
                <wp:positionV relativeFrom="paragraph">
                  <wp:posOffset>2248012</wp:posOffset>
                </wp:positionV>
                <wp:extent cx="351155" cy="292735"/>
                <wp:effectExtent l="0" t="0" r="0" b="0"/>
                <wp:wrapNone/>
                <wp:docPr id="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5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F72000" w14:textId="77777777" w:rsidR="00650E10" w:rsidRPr="008F741A" w:rsidRDefault="00650E10" w:rsidP="00773336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40999">
                              <w:rPr>
                                <w:color w:val="0D0D0D" w:themeColor="text1" w:themeTint="F2"/>
                                <w:sz w:val="24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E508EB" id="Надпись 66" o:spid="_x0000_s1037" type="#_x0000_t202" style="position:absolute;margin-left:189pt;margin-top:177pt;width:27.65pt;height:23.05pt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" fillcolor="white [3201]" stroked="f" strokeweight=".5pt">
                <v:textbox>
                  <w:txbxContent>
                    <w:p w14:paraId="1AF72000" w14:textId="77777777" w:rsidR="00650E10" w:rsidRPr="008F741A" w:rsidRDefault="00650E10" w:rsidP="00773336">
                      <w:pPr>
                        <w:rPr>
                          <w:color w:val="0D0D0D" w:themeColor="text1" w:themeTint="F2"/>
                        </w:rPr>
                      </w:pPr>
                      <w:r w:rsidRPr="00140999">
                        <w:rPr>
                          <w:color w:val="0D0D0D" w:themeColor="text1" w:themeTint="F2"/>
                          <w:sz w:val="24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773336" w:rsidRP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1A56D98" wp14:editId="6DA46D4E">
                <wp:simplePos x="0" y="0"/>
                <wp:positionH relativeFrom="column">
                  <wp:posOffset>2262293</wp:posOffset>
                </wp:positionH>
                <wp:positionV relativeFrom="paragraph">
                  <wp:posOffset>2575137</wp:posOffset>
                </wp:positionV>
                <wp:extent cx="603250" cy="0"/>
                <wp:effectExtent l="0" t="0" r="25400" b="19050"/>
                <wp:wrapNone/>
                <wp:docPr id="64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40B268" id="Прямая соединительная линия 64" o:spid="_x0000_s1026" style="position:absolute;z-index:25181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8.15pt,202.75pt" to="225.65pt,2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77333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F226F2A" wp14:editId="58022DE3">
                <wp:simplePos x="0" y="0"/>
                <wp:positionH relativeFrom="column">
                  <wp:posOffset>1178560</wp:posOffset>
                </wp:positionH>
                <wp:positionV relativeFrom="paragraph">
                  <wp:posOffset>775970</wp:posOffset>
                </wp:positionV>
                <wp:extent cx="351366" cy="292735"/>
                <wp:effectExtent l="0" t="0" r="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6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A720A5" w14:textId="6210A2C4" w:rsidR="00650E10" w:rsidRPr="008F741A" w:rsidRDefault="00650E10" w:rsidP="008F741A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40999">
                              <w:rPr>
                                <w:color w:val="0D0D0D" w:themeColor="text1" w:themeTint="F2"/>
                                <w:sz w:val="24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226F2A" id="Надпись 33" o:spid="_x0000_s1038" type="#_x0000_t202" style="position:absolute;margin-left:92.8pt;margin-top:61.1pt;width:27.65pt;height:23.05pt;z-index:251623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" fillcolor="white [3201]" stroked="f" strokeweight=".5pt">
                <v:textbox>
                  <w:txbxContent>
                    <w:p w14:paraId="0EA720A5" w14:textId="6210A2C4" w:rsidR="00650E10" w:rsidRPr="008F741A" w:rsidRDefault="00650E10" w:rsidP="008F741A">
                      <w:pPr>
                        <w:rPr>
                          <w:color w:val="0D0D0D" w:themeColor="text1" w:themeTint="F2"/>
                        </w:rPr>
                      </w:pPr>
                      <w:r w:rsidRPr="00140999">
                        <w:rPr>
                          <w:color w:val="0D0D0D" w:themeColor="text1" w:themeTint="F2"/>
                          <w:sz w:val="24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C76DE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03966" behindDoc="0" locked="0" layoutInCell="1" allowOverlap="1" wp14:anchorId="5692803A" wp14:editId="66A754AC">
                <wp:simplePos x="0" y="0"/>
                <wp:positionH relativeFrom="column">
                  <wp:posOffset>5261973</wp:posOffset>
                </wp:positionH>
                <wp:positionV relativeFrom="paragraph">
                  <wp:posOffset>2286182</wp:posOffset>
                </wp:positionV>
                <wp:extent cx="466165" cy="292735"/>
                <wp:effectExtent l="0" t="0" r="0" b="0"/>
                <wp:wrapNone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16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7B3E61" w14:textId="77777777" w:rsidR="00650E10" w:rsidRPr="00140999" w:rsidRDefault="00650E10" w:rsidP="00C76DE7">
                            <w:pPr>
                              <w:rPr>
                                <w:color w:val="0D0D0D" w:themeColor="text1" w:themeTint="F2"/>
                                <w:sz w:val="24"/>
                              </w:rPr>
                            </w:pPr>
                            <w:r w:rsidRPr="00140999">
                              <w:rPr>
                                <w:color w:val="0D0D0D" w:themeColor="text1" w:themeTint="F2"/>
                                <w:sz w:val="24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92803A" id="Надпись 63" o:spid="_x0000_s1039" type="#_x0000_t202" style="position:absolute;margin-left:414.35pt;margin-top:180pt;width:36.7pt;height:23.05pt;z-index:2516039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" fillcolor="white [3201]" stroked="f" strokeweight=".5pt">
                <v:textbox>
                  <w:txbxContent>
                    <w:p w14:paraId="067B3E61" w14:textId="77777777" w:rsidR="00650E10" w:rsidRPr="00140999" w:rsidRDefault="00650E10" w:rsidP="00C76DE7">
                      <w:pPr>
                        <w:rPr>
                          <w:color w:val="0D0D0D" w:themeColor="text1" w:themeTint="F2"/>
                          <w:sz w:val="24"/>
                        </w:rPr>
                      </w:pPr>
                      <w:r w:rsidRPr="00140999">
                        <w:rPr>
                          <w:color w:val="0D0D0D" w:themeColor="text1" w:themeTint="F2"/>
                          <w:sz w:val="24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792C556" wp14:editId="3C684A50">
                <wp:simplePos x="0" y="0"/>
                <wp:positionH relativeFrom="column">
                  <wp:posOffset>4082627</wp:posOffset>
                </wp:positionH>
                <wp:positionV relativeFrom="paragraph">
                  <wp:posOffset>1487170</wp:posOffset>
                </wp:positionV>
                <wp:extent cx="2311400" cy="4233"/>
                <wp:effectExtent l="19050" t="57150" r="0" b="91440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1400" cy="4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8D7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0" o:spid="_x0000_s1026" type="#_x0000_t32" style="position:absolute;margin-left:321.45pt;margin-top:117.1pt;width:182pt;height:.35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 w:rsidR="00140999" w:rsidRP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4A4B6A1" wp14:editId="07F7B442">
                <wp:simplePos x="0" y="0"/>
                <wp:positionH relativeFrom="column">
                  <wp:posOffset>6393031</wp:posOffset>
                </wp:positionH>
                <wp:positionV relativeFrom="paragraph">
                  <wp:posOffset>1488664</wp:posOffset>
                </wp:positionV>
                <wp:extent cx="0" cy="2889997"/>
                <wp:effectExtent l="0" t="0" r="19050" b="24765"/>
                <wp:wrapNone/>
                <wp:docPr id="58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99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EC5234" id="Прямая соединительная линия 58" o:spid="_x0000_s1026" style="position:absolute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3.4pt,117.2pt" to="503.4pt,3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140999" w:rsidRP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8A6875A" wp14:editId="44CB0F9C">
                <wp:simplePos x="0" y="0"/>
                <wp:positionH relativeFrom="column">
                  <wp:posOffset>5671372</wp:posOffset>
                </wp:positionH>
                <wp:positionV relativeFrom="paragraph">
                  <wp:posOffset>4375299</wp:posOffset>
                </wp:positionV>
                <wp:extent cx="721659" cy="0"/>
                <wp:effectExtent l="0" t="0" r="21590" b="1905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6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E1653B" id="Прямая соединительная линия 52" o:spid="_x0000_s1026" style="position:absolute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6.55pt,344.5pt" to="503.35pt,3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140999" w:rsidRP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27C71DE" wp14:editId="3D22A006">
                <wp:simplePos x="0" y="0"/>
                <wp:positionH relativeFrom="column">
                  <wp:posOffset>5670998</wp:posOffset>
                </wp:positionH>
                <wp:positionV relativeFrom="paragraph">
                  <wp:posOffset>4141843</wp:posOffset>
                </wp:positionV>
                <wp:extent cx="0" cy="234950"/>
                <wp:effectExtent l="0" t="0" r="19050" b="3175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C2F8E" id="Прямая соединительная линия 46" o:spid="_x0000_s1026" style="position:absolute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6.55pt,326.15pt" to="446.55pt,3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13D6E10" wp14:editId="7461E38A">
                <wp:simplePos x="0" y="0"/>
                <wp:positionH relativeFrom="column">
                  <wp:posOffset>4890703</wp:posOffset>
                </wp:positionH>
                <wp:positionV relativeFrom="paragraph">
                  <wp:posOffset>3222357</wp:posOffset>
                </wp:positionV>
                <wp:extent cx="1432560" cy="915035"/>
                <wp:effectExtent l="19050" t="0" r="15240" b="18415"/>
                <wp:wrapNone/>
                <wp:docPr id="45" name="Блок-схема: диспле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915035"/>
                        </a:xfrm>
                        <a:prstGeom prst="flowChartDisplay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CB715" w14:textId="515608D3" w:rsidR="00650E10" w:rsidRDefault="00650E10" w:rsidP="00140999">
                            <w:pPr>
                              <w:jc w:val="center"/>
                            </w:pPr>
                            <w:r w:rsidRPr="004A63F9">
                              <w:rPr>
                                <w:color w:val="0D0D0D" w:themeColor="text1" w:themeTint="F2"/>
                                <w:sz w:val="24"/>
                              </w:rPr>
                              <w:t>Введите количество факторов от 1 до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D6E10" id="Блок-схема: дисплей 45" o:spid="_x0000_s1040" type="#_x0000_t134" style="position:absolute;margin-left:385.1pt;margin-top:253.75pt;width:112.8pt;height:72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" fillcolor="white [3201]" strokecolor="black [3213]" strokeweight="1pt">
                <v:textbox>
                  <w:txbxContent>
                    <w:p w14:paraId="4AECB715" w14:textId="515608D3" w:rsidR="00650E10" w:rsidRDefault="00650E10" w:rsidP="00140999">
                      <w:pPr>
                        <w:jc w:val="center"/>
                      </w:pPr>
                      <w:r w:rsidRPr="004A63F9">
                        <w:rPr>
                          <w:color w:val="0D0D0D" w:themeColor="text1" w:themeTint="F2"/>
                          <w:sz w:val="24"/>
                        </w:rPr>
                        <w:t>Введите количество факторов от 1 до 6</w:t>
                      </w:r>
                    </w:p>
                  </w:txbxContent>
                </v:textbox>
              </v:shape>
            </w:pict>
          </mc:Fallback>
        </mc:AlternateContent>
      </w:r>
      <w:r w:rsid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54FB4E" wp14:editId="6A630B68">
                <wp:simplePos x="0" y="0"/>
                <wp:positionH relativeFrom="column">
                  <wp:posOffset>5313045</wp:posOffset>
                </wp:positionH>
                <wp:positionV relativeFrom="paragraph">
                  <wp:posOffset>2576195</wp:posOffset>
                </wp:positionV>
                <wp:extent cx="296779" cy="0"/>
                <wp:effectExtent l="0" t="0" r="27305" b="1905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7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1F0D4B" id="Прямая соединительная линия 38" o:spid="_x0000_s1026" style="position:absolute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8.35pt,202.85pt" to="441.7pt,2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5260408" wp14:editId="74B992BC">
                <wp:simplePos x="0" y="0"/>
                <wp:positionH relativeFrom="column">
                  <wp:posOffset>5611495</wp:posOffset>
                </wp:positionH>
                <wp:positionV relativeFrom="paragraph">
                  <wp:posOffset>2575560</wp:posOffset>
                </wp:positionV>
                <wp:extent cx="0" cy="643890"/>
                <wp:effectExtent l="0" t="0" r="19050" b="2286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3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2FCC1" id="Прямая соединительная линия 39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85pt,202.8pt" to="441.85pt,2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04991" behindDoc="0" locked="0" layoutInCell="1" allowOverlap="1" wp14:anchorId="17C49841" wp14:editId="0E3F1D1A">
                <wp:simplePos x="0" y="0"/>
                <wp:positionH relativeFrom="column">
                  <wp:posOffset>3730513</wp:posOffset>
                </wp:positionH>
                <wp:positionV relativeFrom="paragraph">
                  <wp:posOffset>816311</wp:posOffset>
                </wp:positionV>
                <wp:extent cx="466165" cy="292735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16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115FB5" w14:textId="7D56F358" w:rsidR="00650E10" w:rsidRPr="00140999" w:rsidRDefault="00650E10">
                            <w:pPr>
                              <w:rPr>
                                <w:color w:val="0D0D0D" w:themeColor="text1" w:themeTint="F2"/>
                                <w:sz w:val="24"/>
                              </w:rPr>
                            </w:pPr>
                            <w:r w:rsidRPr="00140999">
                              <w:rPr>
                                <w:color w:val="0D0D0D" w:themeColor="text1" w:themeTint="F2"/>
                                <w:sz w:val="24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C49841" id="Надпись 32" o:spid="_x0000_s1041" type="#_x0000_t202" style="position:absolute;margin-left:293.75pt;margin-top:64.3pt;width:36.7pt;height:23.05pt;z-index:2516049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" fillcolor="white [3201]" stroked="f" strokeweight=".5pt">
                <v:textbox>
                  <w:txbxContent>
                    <w:p w14:paraId="29115FB5" w14:textId="7D56F358" w:rsidR="00650E10" w:rsidRPr="00140999" w:rsidRDefault="00650E10">
                      <w:pPr>
                        <w:rPr>
                          <w:color w:val="0D0D0D" w:themeColor="text1" w:themeTint="F2"/>
                          <w:sz w:val="24"/>
                        </w:rPr>
                      </w:pPr>
                      <w:r w:rsidRPr="00140999">
                        <w:rPr>
                          <w:color w:val="0D0D0D" w:themeColor="text1" w:themeTint="F2"/>
                          <w:sz w:val="24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DAA1DB7" wp14:editId="264C2A04">
                <wp:simplePos x="0" y="0"/>
                <wp:positionH relativeFrom="column">
                  <wp:posOffset>4084619</wp:posOffset>
                </wp:positionH>
                <wp:positionV relativeFrom="paragraph">
                  <wp:posOffset>1116628</wp:posOffset>
                </wp:positionV>
                <wp:extent cx="0" cy="632983"/>
                <wp:effectExtent l="0" t="0" r="19050" b="3429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29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28F35" id="Прямая соединительная линия 21" o:spid="_x0000_s1026" style="position:absolute;z-index:251612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1.6pt,87.9pt" to="321.6pt,1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1E48632B" wp14:editId="52F49E70">
                <wp:simplePos x="0" y="0"/>
                <wp:positionH relativeFrom="column">
                  <wp:posOffset>3784302</wp:posOffset>
                </wp:positionH>
                <wp:positionV relativeFrom="paragraph">
                  <wp:posOffset>1112146</wp:posOffset>
                </wp:positionV>
                <wp:extent cx="300318" cy="0"/>
                <wp:effectExtent l="0" t="0" r="24130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3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F1B1C4" id="Прямая соединительная линия 20" o:spid="_x0000_s1026" style="position:absolute;z-index:251611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8pt,87.55pt" to="321.65pt,8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FD79C91" wp14:editId="0D6F175E">
                <wp:simplePos x="0" y="0"/>
                <wp:positionH relativeFrom="column">
                  <wp:posOffset>2864037</wp:posOffset>
                </wp:positionH>
                <wp:positionV relativeFrom="paragraph">
                  <wp:posOffset>1751330</wp:posOffset>
                </wp:positionV>
                <wp:extent cx="2453640" cy="1643570"/>
                <wp:effectExtent l="19050" t="19050" r="41910" b="33020"/>
                <wp:wrapNone/>
                <wp:docPr id="35" name="Блок-схема: решени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640" cy="164357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5DB76" w14:textId="77777777" w:rsidR="00650E10" w:rsidRPr="004A63F9" w:rsidRDefault="00650E10" w:rsidP="00FC4F9D">
                            <w:pPr>
                              <w:spacing w:after="0" w:line="240" w:lineRule="auto"/>
                              <w:jc w:val="center"/>
                              <w:rPr>
                                <w:color w:val="0D0D0D" w:themeColor="text1" w:themeTint="F2"/>
                                <w:sz w:val="24"/>
                                <w:lang w:val="en-US"/>
                              </w:rPr>
                            </w:pPr>
                            <w:r w:rsidRPr="004A63F9">
                              <w:rPr>
                                <w:color w:val="0D0D0D" w:themeColor="text1" w:themeTint="F2"/>
                                <w:sz w:val="24"/>
                                <w:lang w:val="en-US"/>
                              </w:rPr>
                              <w:t xml:space="preserve">factorCount &gt;=1 </w:t>
                            </w:r>
                          </w:p>
                          <w:p w14:paraId="11112605" w14:textId="77777777" w:rsidR="00650E10" w:rsidRPr="004A63F9" w:rsidRDefault="00650E10" w:rsidP="00FC4F9D">
                            <w:pPr>
                              <w:spacing w:after="0" w:line="240" w:lineRule="auto"/>
                              <w:jc w:val="center"/>
                              <w:rPr>
                                <w:color w:val="0D0D0D" w:themeColor="text1" w:themeTint="F2"/>
                                <w:sz w:val="24"/>
                                <w:lang w:val="en-US"/>
                              </w:rPr>
                            </w:pPr>
                            <w:r w:rsidRPr="004A63F9">
                              <w:rPr>
                                <w:color w:val="0D0D0D" w:themeColor="text1" w:themeTint="F2"/>
                                <w:sz w:val="24"/>
                                <w:lang w:val="en-US"/>
                              </w:rPr>
                              <w:t xml:space="preserve">и </w:t>
                            </w:r>
                          </w:p>
                          <w:p w14:paraId="59EC53E0" w14:textId="77777777" w:rsidR="00650E10" w:rsidRPr="004A63F9" w:rsidRDefault="00650E10" w:rsidP="00FC4F9D">
                            <w:pPr>
                              <w:spacing w:after="0" w:line="240" w:lineRule="auto"/>
                              <w:jc w:val="center"/>
                              <w:rPr>
                                <w:color w:val="0D0D0D" w:themeColor="text1" w:themeTint="F2"/>
                                <w:sz w:val="24"/>
                                <w:lang w:val="en-US"/>
                              </w:rPr>
                            </w:pPr>
                            <w:r w:rsidRPr="004A63F9">
                              <w:rPr>
                                <w:color w:val="0D0D0D" w:themeColor="text1" w:themeTint="F2"/>
                                <w:sz w:val="24"/>
                                <w:lang w:val="en-US"/>
                              </w:rPr>
                              <w:t>factorCount &lt;=6</w:t>
                            </w:r>
                          </w:p>
                          <w:p w14:paraId="4DB1A0B2" w14:textId="77777777" w:rsidR="00650E10" w:rsidRDefault="00650E10" w:rsidP="00FC4F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79C91" id="Блок-схема: решение 35" o:spid="_x0000_s1042" type="#_x0000_t110" style="position:absolute;margin-left:225.5pt;margin-top:137.9pt;width:193.2pt;height:129.4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" filled="f" strokecolor="black [3213]" strokeweight="1pt">
                <v:textbox>
                  <w:txbxContent>
                    <w:p w14:paraId="7595DB76" w14:textId="77777777" w:rsidR="00650E10" w:rsidRPr="004A63F9" w:rsidRDefault="00650E10" w:rsidP="00FC4F9D">
                      <w:pPr>
                        <w:spacing w:after="0" w:line="240" w:lineRule="auto"/>
                        <w:jc w:val="center"/>
                        <w:rPr>
                          <w:color w:val="0D0D0D" w:themeColor="text1" w:themeTint="F2"/>
                          <w:sz w:val="24"/>
                          <w:lang w:val="en-US"/>
                        </w:rPr>
                      </w:pPr>
                      <w:r w:rsidRPr="004A63F9">
                        <w:rPr>
                          <w:color w:val="0D0D0D" w:themeColor="text1" w:themeTint="F2"/>
                          <w:sz w:val="24"/>
                          <w:lang w:val="en-US"/>
                        </w:rPr>
                        <w:t xml:space="preserve">factorCount &gt;=1 </w:t>
                      </w:r>
                    </w:p>
                    <w:p w14:paraId="11112605" w14:textId="77777777" w:rsidR="00650E10" w:rsidRPr="004A63F9" w:rsidRDefault="00650E10" w:rsidP="00FC4F9D">
                      <w:pPr>
                        <w:spacing w:after="0" w:line="240" w:lineRule="auto"/>
                        <w:jc w:val="center"/>
                        <w:rPr>
                          <w:color w:val="0D0D0D" w:themeColor="text1" w:themeTint="F2"/>
                          <w:sz w:val="24"/>
                          <w:lang w:val="en-US"/>
                        </w:rPr>
                      </w:pPr>
                      <w:r w:rsidRPr="004A63F9">
                        <w:rPr>
                          <w:color w:val="0D0D0D" w:themeColor="text1" w:themeTint="F2"/>
                          <w:sz w:val="24"/>
                          <w:lang w:val="en-US"/>
                        </w:rPr>
                        <w:t xml:space="preserve">и </w:t>
                      </w:r>
                    </w:p>
                    <w:p w14:paraId="59EC53E0" w14:textId="77777777" w:rsidR="00650E10" w:rsidRPr="004A63F9" w:rsidRDefault="00650E10" w:rsidP="00FC4F9D">
                      <w:pPr>
                        <w:spacing w:after="0" w:line="240" w:lineRule="auto"/>
                        <w:jc w:val="center"/>
                        <w:rPr>
                          <w:color w:val="0D0D0D" w:themeColor="text1" w:themeTint="F2"/>
                          <w:sz w:val="24"/>
                          <w:lang w:val="en-US"/>
                        </w:rPr>
                      </w:pPr>
                      <w:r w:rsidRPr="004A63F9">
                        <w:rPr>
                          <w:color w:val="0D0D0D" w:themeColor="text1" w:themeTint="F2"/>
                          <w:sz w:val="24"/>
                          <w:lang w:val="en-US"/>
                        </w:rPr>
                        <w:t>factorCount &lt;=6</w:t>
                      </w:r>
                    </w:p>
                    <w:p w14:paraId="4DB1A0B2" w14:textId="77777777" w:rsidR="00650E10" w:rsidRDefault="00650E10" w:rsidP="00FC4F9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409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62129BB" wp14:editId="79E01B1B">
                <wp:simplePos x="0" y="0"/>
                <wp:positionH relativeFrom="column">
                  <wp:posOffset>149114</wp:posOffset>
                </wp:positionH>
                <wp:positionV relativeFrom="paragraph">
                  <wp:posOffset>327735</wp:posOffset>
                </wp:positionV>
                <wp:extent cx="2510118" cy="0"/>
                <wp:effectExtent l="0" t="76200" r="24130" b="9525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A7747" id="Прямая со стрелкой 28" o:spid="_x0000_s1026" type="#_x0000_t32" style="position:absolute;margin-left:11.75pt;margin-top:25.8pt;width:197.65pt;height:0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FC4F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1964E69" wp14:editId="257CD039">
                <wp:simplePos x="0" y="0"/>
                <wp:positionH relativeFrom="column">
                  <wp:posOffset>1527810</wp:posOffset>
                </wp:positionH>
                <wp:positionV relativeFrom="paragraph">
                  <wp:posOffset>473710</wp:posOffset>
                </wp:positionV>
                <wp:extent cx="2269490" cy="1281430"/>
                <wp:effectExtent l="19050" t="19050" r="35560" b="33020"/>
                <wp:wrapNone/>
                <wp:docPr id="15" name="Блок-схема: реш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490" cy="128143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DBDB2" w14:textId="582B2ABA" w:rsidR="00650E10" w:rsidRPr="00FC3ADA" w:rsidRDefault="00650E10" w:rsidP="008F741A">
                            <w:pPr>
                              <w:jc w:val="center"/>
                              <w:rPr>
                                <w:color w:val="0D0D0D" w:themeColor="text1" w:themeTint="F2"/>
                                <w:sz w:val="24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</w:rPr>
                              <w:t>Количество факторов не введено?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64E69" id="Блок-схема: решение 15" o:spid="_x0000_s1043" type="#_x0000_t110" style="position:absolute;margin-left:120.3pt;margin-top:37.3pt;width:178.7pt;height:100.9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" filled="f" strokecolor="black [3213]" strokeweight="1pt">
                <v:textbox>
                  <w:txbxContent>
                    <w:p w14:paraId="249DBDB2" w14:textId="582B2ABA" w:rsidR="00650E10" w:rsidRPr="00FC3ADA" w:rsidRDefault="00650E10" w:rsidP="008F741A">
                      <w:pPr>
                        <w:jc w:val="center"/>
                        <w:rPr>
                          <w:color w:val="0D0D0D" w:themeColor="text1" w:themeTint="F2"/>
                          <w:sz w:val="24"/>
                        </w:rPr>
                      </w:pPr>
                      <w:r>
                        <w:rPr>
                          <w:color w:val="0D0D0D" w:themeColor="text1" w:themeTint="F2"/>
                          <w:sz w:val="24"/>
                        </w:rPr>
                        <w:t>Количество факторов не введено?</w:t>
                      </w:r>
                    </w:p>
                  </w:txbxContent>
                </v:textbox>
              </v:shape>
            </w:pict>
          </mc:Fallback>
        </mc:AlternateContent>
      </w:r>
      <w:r w:rsidR="00FC4F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5D10AB3E" wp14:editId="404CE676">
                <wp:simplePos x="0" y="0"/>
                <wp:positionH relativeFrom="column">
                  <wp:posOffset>1133475</wp:posOffset>
                </wp:positionH>
                <wp:positionV relativeFrom="paragraph">
                  <wp:posOffset>1115060</wp:posOffset>
                </wp:positionV>
                <wp:extent cx="400050" cy="0"/>
                <wp:effectExtent l="0" t="0" r="19050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92172C" id="Прямая соединительная линия 23" o:spid="_x0000_s1026" style="position:absolute;z-index:251613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9.25pt,87.8pt" to="120.75pt,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FC4F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C4573E5" wp14:editId="613208D8">
                <wp:simplePos x="0" y="0"/>
                <wp:positionH relativeFrom="column">
                  <wp:posOffset>1134110</wp:posOffset>
                </wp:positionH>
                <wp:positionV relativeFrom="paragraph">
                  <wp:posOffset>1115060</wp:posOffset>
                </wp:positionV>
                <wp:extent cx="0" cy="633095"/>
                <wp:effectExtent l="0" t="0" r="19050" b="3365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30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E41B7" id="Прямая соединительная линия 24" o:spid="_x0000_s1026" style="position:absolute;z-index:25161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9.3pt,87.8pt" to="89.3pt,1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="00035AC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913DECC" wp14:editId="578A275A">
                <wp:simplePos x="0" y="0"/>
                <wp:positionH relativeFrom="column">
                  <wp:posOffset>415290</wp:posOffset>
                </wp:positionH>
                <wp:positionV relativeFrom="paragraph">
                  <wp:posOffset>1755140</wp:posOffset>
                </wp:positionV>
                <wp:extent cx="1432560" cy="915035"/>
                <wp:effectExtent l="19050" t="0" r="20320" b="26670"/>
                <wp:wrapNone/>
                <wp:docPr id="41" name="Блок-схема: диспле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915035"/>
                        </a:xfrm>
                        <a:prstGeom prst="flowChartDisplay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CD5F6" w14:textId="6F92B895" w:rsidR="00650E10" w:rsidRDefault="00650E10" w:rsidP="00FC4F9D">
                            <w:pPr>
                              <w:jc w:val="center"/>
                            </w:pPr>
                            <w:r>
                              <w:rPr>
                                <w:color w:val="0D0D0D" w:themeColor="text1" w:themeTint="F2"/>
                                <w:sz w:val="24"/>
                              </w:rPr>
                              <w:t>Введите количество факторов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3DECC" id="Блок-схема: дисплей 41" o:spid="_x0000_s1044" type="#_x0000_t134" style="position:absolute;margin-left:32.7pt;margin-top:138.2pt;width:112.8pt;height:72.0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" fillcolor="white [3201]" strokecolor="black [3213]" strokeweight="1pt">
                <v:textbox>
                  <w:txbxContent>
                    <w:p w14:paraId="617CD5F6" w14:textId="6F92B895" w:rsidR="00650E10" w:rsidRDefault="00650E10" w:rsidP="00FC4F9D">
                      <w:pPr>
                        <w:jc w:val="center"/>
                      </w:pPr>
                      <w:r>
                        <w:rPr>
                          <w:color w:val="0D0D0D" w:themeColor="text1" w:themeTint="F2"/>
                          <w:sz w:val="24"/>
                        </w:rPr>
                        <w:t>Введите количество факторов</w:t>
                      </w:r>
                    </w:p>
                  </w:txbxContent>
                </v:textbox>
              </v:shape>
            </w:pict>
          </mc:Fallback>
        </mc:AlternateContent>
      </w:r>
      <w:r w:rsidR="00FC4F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244D24ED" wp14:editId="6A147C36">
                <wp:simplePos x="0" y="0"/>
                <wp:positionH relativeFrom="column">
                  <wp:posOffset>1131570</wp:posOffset>
                </wp:positionH>
                <wp:positionV relativeFrom="paragraph">
                  <wp:posOffset>2663825</wp:posOffset>
                </wp:positionV>
                <wp:extent cx="0" cy="234950"/>
                <wp:effectExtent l="0" t="0" r="19050" b="317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DDB37" id="Прямая соединительная линия 25" o:spid="_x0000_s1026" style="position:absolute;z-index:251615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9.1pt,209.75pt" to="89.1pt,2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FC4F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3271A490" wp14:editId="2EEE1FA0">
                <wp:simplePos x="0" y="0"/>
                <wp:positionH relativeFrom="column">
                  <wp:posOffset>147320</wp:posOffset>
                </wp:positionH>
                <wp:positionV relativeFrom="paragraph">
                  <wp:posOffset>2898775</wp:posOffset>
                </wp:positionV>
                <wp:extent cx="982980" cy="0"/>
                <wp:effectExtent l="0" t="0" r="26670" b="1905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B781CD" id="Прямая соединительная линия 26" o:spid="_x0000_s1026" style="position:absolute;z-index: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6pt,228.25pt" to="89pt,2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FC4F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154FD50" wp14:editId="00400835">
                <wp:simplePos x="0" y="0"/>
                <wp:positionH relativeFrom="column">
                  <wp:posOffset>147320</wp:posOffset>
                </wp:positionH>
                <wp:positionV relativeFrom="paragraph">
                  <wp:posOffset>327025</wp:posOffset>
                </wp:positionV>
                <wp:extent cx="0" cy="2571750"/>
                <wp:effectExtent l="0" t="0" r="19050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3BEBD" id="Прямая соединительная линия 27" o:spid="_x0000_s1026" style="position:absolute;z-index: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.6pt,25.75pt" to="11.6pt,2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BA5F0D">
        <w:br w:type="page"/>
      </w:r>
      <w:r w:rsidR="00D457B3">
        <w:rPr>
          <w:noProof/>
          <w:color w:val="0D0D0D" w:themeColor="text1" w:themeTint="F2"/>
          <w:sz w:val="24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889664" behindDoc="0" locked="0" layoutInCell="1" allowOverlap="1" wp14:anchorId="31F59F8A" wp14:editId="6B2321B2">
                <wp:simplePos x="0" y="0"/>
                <wp:positionH relativeFrom="column">
                  <wp:posOffset>238760</wp:posOffset>
                </wp:positionH>
                <wp:positionV relativeFrom="paragraph">
                  <wp:posOffset>-97472</wp:posOffset>
                </wp:positionV>
                <wp:extent cx="6172200" cy="5936273"/>
                <wp:effectExtent l="0" t="0" r="19050" b="26670"/>
                <wp:wrapNone/>
                <wp:docPr id="173" name="Группа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5936273"/>
                          <a:chOff x="0" y="0"/>
                          <a:chExt cx="6172200" cy="5936273"/>
                        </a:xfrm>
                      </wpg:grpSpPr>
                      <wps:wsp>
                        <wps:cNvPr id="143" name="Надпись 143"/>
                        <wps:cNvSpPr txBox="1"/>
                        <wps:spPr>
                          <a:xfrm>
                            <a:off x="3786188" y="1528762"/>
                            <a:ext cx="422275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102FFF" w14:textId="77777777" w:rsidR="00650E10" w:rsidRPr="008F741A" w:rsidRDefault="00650E10" w:rsidP="00C9227E">
                              <w:pPr>
                                <w:rPr>
                                  <w:color w:val="0D0D0D" w:themeColor="text1" w:themeTint="F2"/>
                                </w:rPr>
                              </w:pPr>
                              <w:r>
                                <w:rPr>
                                  <w:color w:val="0D0D0D" w:themeColor="text1" w:themeTint="F2"/>
                                  <w:sz w:val="2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Надпись 161"/>
                        <wps:cNvSpPr txBox="1"/>
                        <wps:spPr>
                          <a:xfrm>
                            <a:off x="4991100" y="2857500"/>
                            <a:ext cx="422275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C2F3B7" w14:textId="77777777" w:rsidR="00650E10" w:rsidRPr="008F741A" w:rsidRDefault="00650E10" w:rsidP="00CE3CC7">
                              <w:pPr>
                                <w:rPr>
                                  <w:color w:val="0D0D0D" w:themeColor="text1" w:themeTint="F2"/>
                                </w:rPr>
                              </w:pPr>
                              <w:r>
                                <w:rPr>
                                  <w:color w:val="0D0D0D" w:themeColor="text1" w:themeTint="F2"/>
                                  <w:sz w:val="2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Блок-схема: узел 126"/>
                        <wps:cNvSpPr/>
                        <wps:spPr>
                          <a:xfrm>
                            <a:off x="2486025" y="0"/>
                            <a:ext cx="450273" cy="450273"/>
                          </a:xfrm>
                          <a:prstGeom prst="flowChartConnec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C3A1EC" w14:textId="77777777" w:rsidR="00650E10" w:rsidRPr="00035AC5" w:rsidRDefault="00650E10" w:rsidP="00C9227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Блок-схема: узел 127"/>
                        <wps:cNvSpPr/>
                        <wps:spPr>
                          <a:xfrm>
                            <a:off x="0" y="4762"/>
                            <a:ext cx="450273" cy="450273"/>
                          </a:xfrm>
                          <a:prstGeom prst="flowChartConnec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EE3CFD" w14:textId="77777777" w:rsidR="00650E10" w:rsidRPr="00035AC5" w:rsidRDefault="00650E10" w:rsidP="00C9227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Блок-схема: решение 128"/>
                        <wps:cNvSpPr/>
                        <wps:spPr>
                          <a:xfrm>
                            <a:off x="1543050" y="1047750"/>
                            <a:ext cx="2346960" cy="1570990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D02D8E" w14:textId="26FFF1B2" w:rsidR="00650E10" w:rsidRPr="00C76DE7" w:rsidRDefault="00650E10" w:rsidP="00C9227E">
                              <w:pPr>
                                <w:spacing w:after="0" w:line="240" w:lineRule="auto"/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</w:rPr>
                              </w:pPr>
                              <w:r>
                                <w:rPr>
                                  <w:color w:val="0D0D0D" w:themeColor="text1" w:themeTint="F2"/>
                                  <w:sz w:val="24"/>
                                </w:rPr>
                                <w:t>Выбран рандомизиро-ванный эксперимент?</w:t>
                              </w:r>
                            </w:p>
                            <w:p w14:paraId="607066DE" w14:textId="77777777" w:rsidR="00650E10" w:rsidRDefault="00650E10" w:rsidP="00C9227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Прямая соединительная линия 129"/>
                        <wps:cNvCnPr/>
                        <wps:spPr>
                          <a:xfrm>
                            <a:off x="2709863" y="447675"/>
                            <a:ext cx="0" cy="6091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Прямая соединительная линия 141"/>
                        <wps:cNvCnPr/>
                        <wps:spPr>
                          <a:xfrm>
                            <a:off x="3895725" y="1833562"/>
                            <a:ext cx="2190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Прямая соединительная линия 144"/>
                        <wps:cNvCnPr/>
                        <wps:spPr>
                          <a:xfrm>
                            <a:off x="1228725" y="1828800"/>
                            <a:ext cx="3175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Прямая соединительная линия 145"/>
                        <wps:cNvCnPr/>
                        <wps:spPr>
                          <a:xfrm>
                            <a:off x="1228725" y="1828800"/>
                            <a:ext cx="0" cy="7473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Надпись 146"/>
                        <wps:cNvSpPr txBox="1"/>
                        <wps:spPr>
                          <a:xfrm>
                            <a:off x="1195388" y="1524000"/>
                            <a:ext cx="351155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78E8962" w14:textId="77777777" w:rsidR="00650E10" w:rsidRPr="008F741A" w:rsidRDefault="00650E10" w:rsidP="00C9227E">
                              <w:pPr>
                                <w:rPr>
                                  <w:color w:val="0D0D0D" w:themeColor="text1" w:themeTint="F2"/>
                                </w:rPr>
                              </w:pPr>
                              <w:r w:rsidRPr="00140999">
                                <w:rPr>
                                  <w:color w:val="0D0D0D" w:themeColor="text1" w:themeTint="F2"/>
                                  <w:sz w:val="2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Блок-схема: дисплей 147"/>
                        <wps:cNvSpPr/>
                        <wps:spPr>
                          <a:xfrm>
                            <a:off x="376238" y="2576512"/>
                            <a:ext cx="1724025" cy="1100455"/>
                          </a:xfrm>
                          <a:prstGeom prst="flowChartDisplay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C0A493" w14:textId="77E8C7FB" w:rsidR="00650E10" w:rsidRDefault="00650E10" w:rsidP="00C9227E">
                              <w:pPr>
                                <w:jc w:val="center"/>
                              </w:pPr>
                              <w:r>
                                <w:rPr>
                                  <w:color w:val="0D0D0D" w:themeColor="text1" w:themeTint="F2"/>
                                  <w:sz w:val="24"/>
                                </w:rPr>
                                <w:t>Окно рандомизиро-ванного эксперимента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Блок-схема: решение 157"/>
                        <wps:cNvSpPr/>
                        <wps:spPr>
                          <a:xfrm>
                            <a:off x="3167063" y="2528887"/>
                            <a:ext cx="1898650" cy="127063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E38619" w14:textId="3D0608B2" w:rsidR="00650E10" w:rsidRPr="00C76DE7" w:rsidRDefault="00650E10" w:rsidP="00CE3CC7">
                              <w:pPr>
                                <w:spacing w:after="0" w:line="240" w:lineRule="auto"/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</w:rPr>
                              </w:pPr>
                              <w:r>
                                <w:rPr>
                                  <w:color w:val="0D0D0D" w:themeColor="text1" w:themeTint="F2"/>
                                  <w:sz w:val="24"/>
                                </w:rPr>
                                <w:t>Выбран латинский квадрат?</w:t>
                              </w:r>
                            </w:p>
                            <w:p w14:paraId="799C71B4" w14:textId="77777777" w:rsidR="00650E10" w:rsidRDefault="00650E10" w:rsidP="00CE3CC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Прямая соединительная линия 158"/>
                        <wps:cNvCnPr/>
                        <wps:spPr>
                          <a:xfrm>
                            <a:off x="4114800" y="1833562"/>
                            <a:ext cx="0" cy="6934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Прямая соединительная линия 159"/>
                        <wps:cNvCnPr/>
                        <wps:spPr>
                          <a:xfrm>
                            <a:off x="5067300" y="3162300"/>
                            <a:ext cx="2667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" name="Прямая соединительная линия 160"/>
                        <wps:cNvCnPr/>
                        <wps:spPr>
                          <a:xfrm>
                            <a:off x="5334000" y="3162300"/>
                            <a:ext cx="0" cy="6826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" name="Прямая соединительная линия 162"/>
                        <wps:cNvCnPr/>
                        <wps:spPr>
                          <a:xfrm>
                            <a:off x="2852738" y="3162300"/>
                            <a:ext cx="3175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" name="Прямая соединительная линия 163"/>
                        <wps:cNvCnPr/>
                        <wps:spPr>
                          <a:xfrm>
                            <a:off x="2852738" y="3162300"/>
                            <a:ext cx="0" cy="7473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Надпись 164"/>
                        <wps:cNvSpPr txBox="1"/>
                        <wps:spPr>
                          <a:xfrm>
                            <a:off x="2814638" y="2857500"/>
                            <a:ext cx="351155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F0C678F" w14:textId="77777777" w:rsidR="00650E10" w:rsidRPr="008F741A" w:rsidRDefault="00650E10" w:rsidP="00CE3CC7">
                              <w:pPr>
                                <w:rPr>
                                  <w:color w:val="0D0D0D" w:themeColor="text1" w:themeTint="F2"/>
                                </w:rPr>
                              </w:pPr>
                              <w:r w:rsidRPr="00140999">
                                <w:rPr>
                                  <w:color w:val="0D0D0D" w:themeColor="text1" w:themeTint="F2"/>
                                  <w:sz w:val="2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Блок-схема: дисплей 165"/>
                        <wps:cNvSpPr/>
                        <wps:spPr>
                          <a:xfrm>
                            <a:off x="2000250" y="3910012"/>
                            <a:ext cx="1724025" cy="1100455"/>
                          </a:xfrm>
                          <a:prstGeom prst="flowChartDisplay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ED95A6" w14:textId="77777777" w:rsidR="00650E10" w:rsidRDefault="00650E10" w:rsidP="00CE3CC7">
                              <w:pPr>
                                <w:jc w:val="center"/>
                              </w:pPr>
                              <w:r>
                                <w:rPr>
                                  <w:color w:val="0D0D0D" w:themeColor="text1" w:themeTint="F2"/>
                                  <w:sz w:val="24"/>
                                </w:rPr>
                                <w:t>Окно полного факторного эксперимента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Прямая соединительная линия 166"/>
                        <wps:cNvCnPr/>
                        <wps:spPr>
                          <a:xfrm>
                            <a:off x="223838" y="452437"/>
                            <a:ext cx="0" cy="479075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Блок-схема: дисплей 167"/>
                        <wps:cNvSpPr/>
                        <wps:spPr>
                          <a:xfrm>
                            <a:off x="4448175" y="3833812"/>
                            <a:ext cx="1724025" cy="1100455"/>
                          </a:xfrm>
                          <a:prstGeom prst="flowChartDisplay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367289" w14:textId="77777777" w:rsidR="00650E10" w:rsidRDefault="00650E10" w:rsidP="00CE3CC7">
                              <w:pPr>
                                <w:jc w:val="center"/>
                              </w:pPr>
                              <w:r>
                                <w:rPr>
                                  <w:color w:val="0D0D0D" w:themeColor="text1" w:themeTint="F2"/>
                                  <w:sz w:val="24"/>
                                </w:rPr>
                                <w:t>Окно полного факторного эксперимента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Прямая соединительная линия 168"/>
                        <wps:cNvCnPr/>
                        <wps:spPr>
                          <a:xfrm>
                            <a:off x="2843213" y="5010150"/>
                            <a:ext cx="0" cy="457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Прямая соединительная линия 169"/>
                        <wps:cNvCnPr/>
                        <wps:spPr>
                          <a:xfrm>
                            <a:off x="1228725" y="3676650"/>
                            <a:ext cx="0" cy="156622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Прямая соединительная линия 170"/>
                        <wps:cNvCnPr/>
                        <wps:spPr>
                          <a:xfrm>
                            <a:off x="5334000" y="4933950"/>
                            <a:ext cx="0" cy="30956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Прямая соединительная линия 171"/>
                        <wps:cNvCnPr/>
                        <wps:spPr>
                          <a:xfrm>
                            <a:off x="223838" y="5243512"/>
                            <a:ext cx="511016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Блок-схема: знак завершения 172"/>
                        <wps:cNvSpPr/>
                        <wps:spPr>
                          <a:xfrm>
                            <a:off x="2119313" y="5467350"/>
                            <a:ext cx="1423737" cy="468923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827A9B" w14:textId="28B08568" w:rsidR="00650E10" w:rsidRPr="00D457B3" w:rsidRDefault="00650E10" w:rsidP="00D457B3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color w:val="0D0D0D" w:themeColor="text1" w:themeTint="F2"/>
                                  <w:sz w:val="24"/>
                                  <w:lang w:val="en-US"/>
                                </w:rPr>
                                <w:t>end</w:t>
                              </w:r>
                            </w:p>
                            <w:p w14:paraId="4DA68684" w14:textId="77777777" w:rsidR="00650E10" w:rsidRDefault="00650E10" w:rsidP="00D457B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59F8A" id="Группа 173" o:spid="_x0000_s1045" style="position:absolute;margin-left:18.8pt;margin-top:-7.65pt;width:486pt;height:467.4pt;z-index:251889664" coordsize="61722,59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">
                <v:shape id="Надпись 143" o:spid="_x0000_s1046" type="#_x0000_t202" style="position:absolute;left:37861;top:15287;width:422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" fillcolor="white [3201]" stroked="f" strokeweight=".5pt">
                  <v:textbox>
                    <w:txbxContent>
                      <w:p w14:paraId="23102FFF" w14:textId="77777777" w:rsidR="00650E10" w:rsidRPr="008F741A" w:rsidRDefault="00650E10" w:rsidP="00C9227E">
                        <w:pPr>
                          <w:rPr>
                            <w:color w:val="0D0D0D" w:themeColor="text1" w:themeTint="F2"/>
                          </w:rPr>
                        </w:pPr>
                        <w:r>
                          <w:rPr>
                            <w:color w:val="0D0D0D" w:themeColor="text1" w:themeTint="F2"/>
                            <w:sz w:val="24"/>
                          </w:rPr>
                          <w:t>нет</w:t>
                        </w:r>
                      </w:p>
                    </w:txbxContent>
                  </v:textbox>
                </v:shape>
                <v:shape id="Надпись 161" o:spid="_x0000_s1047" type="#_x0000_t202" style="position:absolute;left:49911;top:28575;width:4222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" fillcolor="white [3201]" stroked="f" strokeweight=".5pt">
                  <v:textbox>
                    <w:txbxContent>
                      <w:p w14:paraId="01C2F3B7" w14:textId="77777777" w:rsidR="00650E10" w:rsidRPr="008F741A" w:rsidRDefault="00650E10" w:rsidP="00CE3CC7">
                        <w:pPr>
                          <w:rPr>
                            <w:color w:val="0D0D0D" w:themeColor="text1" w:themeTint="F2"/>
                          </w:rPr>
                        </w:pPr>
                        <w:r>
                          <w:rPr>
                            <w:color w:val="0D0D0D" w:themeColor="text1" w:themeTint="F2"/>
                            <w:sz w:val="24"/>
                          </w:rPr>
                          <w:t>нет</w:t>
                        </w:r>
                      </w:p>
                    </w:txbxContent>
                  </v:textbox>
                </v:shape>
                <v:shape id="Блок-схема: узел 126" o:spid="_x0000_s1048" type="#_x0000_t120" style="position:absolute;left:24860;width:4502;height:4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22C3A1EC" w14:textId="77777777" w:rsidR="00650E10" w:rsidRPr="00035AC5" w:rsidRDefault="00650E10" w:rsidP="00C9227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shape>
                <v:shape id="Блок-схема: узел 127" o:spid="_x0000_s1049" type="#_x0000_t120" style="position:absolute;top:47;width:4502;height:4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2FEE3CFD" w14:textId="77777777" w:rsidR="00650E10" w:rsidRPr="00035AC5" w:rsidRDefault="00650E10" w:rsidP="00C9227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shape>
                <v:shape id="Блок-схема: решение 128" o:spid="_x0000_s1050" type="#_x0000_t110" style="position:absolute;left:15430;top:10477;width:23470;height:1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" filled="f" strokecolor="black [3213]" strokeweight="1pt">
                  <v:textbox>
                    <w:txbxContent>
                      <w:p w14:paraId="2FD02D8E" w14:textId="26FFF1B2" w:rsidR="00650E10" w:rsidRPr="00C76DE7" w:rsidRDefault="00650E10" w:rsidP="00C9227E">
                        <w:pPr>
                          <w:spacing w:after="0" w:line="240" w:lineRule="auto"/>
                          <w:jc w:val="center"/>
                          <w:rPr>
                            <w:color w:val="0D0D0D" w:themeColor="text1" w:themeTint="F2"/>
                            <w:sz w:val="24"/>
                          </w:rPr>
                        </w:pPr>
                        <w:r>
                          <w:rPr>
                            <w:color w:val="0D0D0D" w:themeColor="text1" w:themeTint="F2"/>
                            <w:sz w:val="24"/>
                          </w:rPr>
                          <w:t>Выбран рандомизиро-ванный эксперимент?</w:t>
                        </w:r>
                      </w:p>
                      <w:p w14:paraId="607066DE" w14:textId="77777777" w:rsidR="00650E10" w:rsidRDefault="00650E10" w:rsidP="00C9227E">
                        <w:pPr>
                          <w:jc w:val="center"/>
                        </w:pPr>
                      </w:p>
                    </w:txbxContent>
                  </v:textbox>
                </v:shape>
                <v:line id="Прямая соединительная линия 129" o:spid="_x0000_s1051" style="position:absolute;visibility:visible;mso-wrap-style:square" from="27098,4476" to="27098,10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" strokecolor="black [3200]" strokeweight=".5pt">
                  <v:stroke joinstyle="miter"/>
                </v:line>
                <v:line id="Прямая соединительная линия 141" o:spid="_x0000_s1052" style="position:absolute;visibility:visible;mso-wrap-style:square" from="38957,18335" to="41148,18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" strokecolor="black [3200]" strokeweight=".5pt">
                  <v:stroke joinstyle="miter"/>
                </v:line>
                <v:line id="Прямая соединительная линия 144" o:spid="_x0000_s1053" style="position:absolute;visibility:visible;mso-wrap-style:square" from="12287,18288" to="15462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" strokecolor="black [3200]" strokeweight=".5pt">
                  <v:stroke joinstyle="miter"/>
                </v:line>
                <v:line id="Прямая соединительная линия 145" o:spid="_x0000_s1054" style="position:absolute;visibility:visible;mso-wrap-style:square" from="12287,18288" to="12287,25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" strokecolor="black [3200]" strokeweight=".5pt">
                  <v:stroke joinstyle="miter"/>
                </v:line>
                <v:shape id="Надпись 146" o:spid="_x0000_s1055" type="#_x0000_t202" style="position:absolute;left:11953;top:15240;width:3512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" fillcolor="white [3201]" stroked="f" strokeweight=".5pt">
                  <v:textbox>
                    <w:txbxContent>
                      <w:p w14:paraId="178E8962" w14:textId="77777777" w:rsidR="00650E10" w:rsidRPr="008F741A" w:rsidRDefault="00650E10" w:rsidP="00C9227E">
                        <w:pPr>
                          <w:rPr>
                            <w:color w:val="0D0D0D" w:themeColor="text1" w:themeTint="F2"/>
                          </w:rPr>
                        </w:pPr>
                        <w:r w:rsidRPr="00140999">
                          <w:rPr>
                            <w:color w:val="0D0D0D" w:themeColor="text1" w:themeTint="F2"/>
                            <w:sz w:val="24"/>
                          </w:rPr>
                          <w:t>да</w:t>
                        </w:r>
                      </w:p>
                    </w:txbxContent>
                  </v:textbox>
                </v:shape>
                <v:shape id="Блок-схема: дисплей 147" o:spid="_x0000_s1056" type="#_x0000_t134" style="position:absolute;left:3762;top:25765;width:17240;height:11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" fillcolor="white [3201]" strokecolor="black [3213]" strokeweight="1pt">
                  <v:textbox>
                    <w:txbxContent>
                      <w:p w14:paraId="74C0A493" w14:textId="77E8C7FB" w:rsidR="00650E10" w:rsidRDefault="00650E10" w:rsidP="00C9227E">
                        <w:pPr>
                          <w:jc w:val="center"/>
                        </w:pPr>
                        <w:r>
                          <w:rPr>
                            <w:color w:val="0D0D0D" w:themeColor="text1" w:themeTint="F2"/>
                            <w:sz w:val="24"/>
                          </w:rPr>
                          <w:t>Окно рандомизиро-ванного эксперимента</w:t>
                        </w:r>
                      </w:p>
                    </w:txbxContent>
                  </v:textbox>
                </v:shape>
                <v:shape id="Блок-схема: решение 157" o:spid="_x0000_s1057" type="#_x0000_t110" style="position:absolute;left:31670;top:25288;width:18987;height:1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" filled="f" strokecolor="black [3213]" strokeweight="1pt">
                  <v:textbox>
                    <w:txbxContent>
                      <w:p w14:paraId="7EE38619" w14:textId="3D0608B2" w:rsidR="00650E10" w:rsidRPr="00C76DE7" w:rsidRDefault="00650E10" w:rsidP="00CE3CC7">
                        <w:pPr>
                          <w:spacing w:after="0" w:line="240" w:lineRule="auto"/>
                          <w:jc w:val="center"/>
                          <w:rPr>
                            <w:color w:val="0D0D0D" w:themeColor="text1" w:themeTint="F2"/>
                            <w:sz w:val="24"/>
                          </w:rPr>
                        </w:pPr>
                        <w:r>
                          <w:rPr>
                            <w:color w:val="0D0D0D" w:themeColor="text1" w:themeTint="F2"/>
                            <w:sz w:val="24"/>
                          </w:rPr>
                          <w:t>Выбран латинский квадрат?</w:t>
                        </w:r>
                      </w:p>
                      <w:p w14:paraId="799C71B4" w14:textId="77777777" w:rsidR="00650E10" w:rsidRDefault="00650E10" w:rsidP="00CE3CC7">
                        <w:pPr>
                          <w:jc w:val="center"/>
                        </w:pPr>
                      </w:p>
                    </w:txbxContent>
                  </v:textbox>
                </v:shape>
                <v:line id="Прямая соединительная линия 158" o:spid="_x0000_s1058" style="position:absolute;visibility:visible;mso-wrap-style:square" from="41148,18335" to="41148,25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" strokecolor="black [3200]" strokeweight=".5pt">
                  <v:stroke joinstyle="miter"/>
                </v:line>
                <v:line id="Прямая соединительная линия 159" o:spid="_x0000_s1059" style="position:absolute;visibility:visible;mso-wrap-style:square" from="50673,31623" to="53340,31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" strokecolor="black [3200]" strokeweight=".5pt">
                  <v:stroke joinstyle="miter"/>
                </v:line>
                <v:line id="Прямая соединительная линия 160" o:spid="_x0000_s1060" style="position:absolute;visibility:visible;mso-wrap-style:square" from="53340,31623" to="53340,38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" strokecolor="black [3200]" strokeweight=".5pt">
                  <v:stroke joinstyle="miter"/>
                </v:line>
                <v:line id="Прямая соединительная линия 162" o:spid="_x0000_s1061" style="position:absolute;visibility:visible;mso-wrap-style:square" from="28527,31623" to="31702,31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" strokecolor="black [3200]" strokeweight=".5pt">
                  <v:stroke joinstyle="miter"/>
                </v:line>
                <v:line id="Прямая соединительная линия 163" o:spid="_x0000_s1062" style="position:absolute;visibility:visible;mso-wrap-style:square" from="28527,31623" to="28527,39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" strokecolor="black [3200]" strokeweight=".5pt">
                  <v:stroke joinstyle="miter"/>
                </v:line>
                <v:shape id="Надпись 164" o:spid="_x0000_s1063" type="#_x0000_t202" style="position:absolute;left:28146;top:28575;width:3511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" fillcolor="white [3201]" stroked="f" strokeweight=".5pt">
                  <v:textbox>
                    <w:txbxContent>
                      <w:p w14:paraId="2F0C678F" w14:textId="77777777" w:rsidR="00650E10" w:rsidRPr="008F741A" w:rsidRDefault="00650E10" w:rsidP="00CE3CC7">
                        <w:pPr>
                          <w:rPr>
                            <w:color w:val="0D0D0D" w:themeColor="text1" w:themeTint="F2"/>
                          </w:rPr>
                        </w:pPr>
                        <w:r w:rsidRPr="00140999">
                          <w:rPr>
                            <w:color w:val="0D0D0D" w:themeColor="text1" w:themeTint="F2"/>
                            <w:sz w:val="24"/>
                          </w:rPr>
                          <w:t>да</w:t>
                        </w:r>
                      </w:p>
                    </w:txbxContent>
                  </v:textbox>
                </v:shape>
                <v:shape id="Блок-схема: дисплей 165" o:spid="_x0000_s1064" type="#_x0000_t134" style="position:absolute;left:20002;top:39100;width:17240;height:11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" fillcolor="white [3201]" strokecolor="black [3213]" strokeweight="1pt">
                  <v:textbox>
                    <w:txbxContent>
                      <w:p w14:paraId="09ED95A6" w14:textId="77777777" w:rsidR="00650E10" w:rsidRDefault="00650E10" w:rsidP="00CE3CC7">
                        <w:pPr>
                          <w:jc w:val="center"/>
                        </w:pPr>
                        <w:r>
                          <w:rPr>
                            <w:color w:val="0D0D0D" w:themeColor="text1" w:themeTint="F2"/>
                            <w:sz w:val="24"/>
                          </w:rPr>
                          <w:t>Окно полного факторного эксперимента</w:t>
                        </w:r>
                      </w:p>
                    </w:txbxContent>
                  </v:textbox>
                </v:shape>
                <v:line id="Прямая соединительная линия 166" o:spid="_x0000_s1065" style="position:absolute;visibility:visible;mso-wrap-style:square" from="2238,4524" to="2238,52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" strokecolor="black [3200]" strokeweight=".5pt">
                  <v:stroke joinstyle="miter"/>
                </v:line>
                <v:shape id="Блок-схема: дисплей 167" o:spid="_x0000_s1066" type="#_x0000_t134" style="position:absolute;left:44481;top:38338;width:17241;height:11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" fillcolor="white [3201]" strokecolor="black [3213]" strokeweight="1pt">
                  <v:textbox>
                    <w:txbxContent>
                      <w:p w14:paraId="7A367289" w14:textId="77777777" w:rsidR="00650E10" w:rsidRDefault="00650E10" w:rsidP="00CE3CC7">
                        <w:pPr>
                          <w:jc w:val="center"/>
                        </w:pPr>
                        <w:r>
                          <w:rPr>
                            <w:color w:val="0D0D0D" w:themeColor="text1" w:themeTint="F2"/>
                            <w:sz w:val="24"/>
                          </w:rPr>
                          <w:t>Окно полного факторного эксперимента</w:t>
                        </w:r>
                      </w:p>
                    </w:txbxContent>
                  </v:textbox>
                </v:shape>
                <v:line id="Прямая соединительная линия 168" o:spid="_x0000_s1067" style="position:absolute;visibility:visible;mso-wrap-style:square" from="28432,50101" to="28432,54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" strokecolor="black [3200]" strokeweight=".5pt">
                  <v:stroke joinstyle="miter"/>
                </v:line>
                <v:line id="Прямая соединительная линия 169" o:spid="_x0000_s1068" style="position:absolute;visibility:visible;mso-wrap-style:square" from="12287,36766" to="12287,52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" strokecolor="black [3200]" strokeweight=".5pt">
                  <v:stroke joinstyle="miter"/>
                </v:line>
                <v:line id="Прямая соединительная линия 170" o:spid="_x0000_s1069" style="position:absolute;visibility:visible;mso-wrap-style:square" from="53340,49339" to="53340,52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" strokecolor="black [3200]" strokeweight=".5pt">
                  <v:stroke joinstyle="miter"/>
                </v:line>
                <v:line id="Прямая соединительная линия 171" o:spid="_x0000_s1070" style="position:absolute;visibility:visible;mso-wrap-style:square" from="2238,52435" to="53340,52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" strokecolor="black [3200]" strokeweight=".5pt">
                  <v:stroke joinstyle="miter"/>
                </v:line>
                <v:shape id="Блок-схема: знак завершения 172" o:spid="_x0000_s1071" type="#_x0000_t116" style="position:absolute;left:21193;top:54673;width:14237;height:4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" filled="f" strokecolor="black [3213]" strokeweight="1pt">
                  <v:textbox>
                    <w:txbxContent>
                      <w:p w14:paraId="69827A9B" w14:textId="28B08568" w:rsidR="00650E10" w:rsidRPr="00D457B3" w:rsidRDefault="00650E10" w:rsidP="00D457B3">
                        <w:pPr>
                          <w:jc w:val="center"/>
                          <w:rPr>
                            <w:color w:val="0D0D0D" w:themeColor="text1" w:themeTint="F2"/>
                            <w:sz w:val="24"/>
                            <w:lang w:val="en-US"/>
                          </w:rPr>
                        </w:pPr>
                        <w:r>
                          <w:rPr>
                            <w:color w:val="0D0D0D" w:themeColor="text1" w:themeTint="F2"/>
                            <w:sz w:val="24"/>
                            <w:lang w:val="en-US"/>
                          </w:rPr>
                          <w:t>end</w:t>
                        </w:r>
                      </w:p>
                      <w:p w14:paraId="4DA68684" w14:textId="77777777" w:rsidR="00650E10" w:rsidRDefault="00650E10" w:rsidP="00D457B3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35AC5">
        <w:t xml:space="preserve"> </w:t>
      </w:r>
    </w:p>
    <w:p w14:paraId="34605EC8" w14:textId="34478973" w:rsidR="008C47DB" w:rsidRDefault="008C47DB"/>
    <w:p w14:paraId="3770D705" w14:textId="327ADE17" w:rsidR="00D457B3" w:rsidRDefault="00D457B3"/>
    <w:p w14:paraId="2EA6F498" w14:textId="5E10BE6C" w:rsidR="00D457B3" w:rsidRDefault="00D457B3"/>
    <w:p w14:paraId="43662939" w14:textId="1C360146" w:rsidR="00D457B3" w:rsidRDefault="00D457B3"/>
    <w:p w14:paraId="5EDB91CD" w14:textId="61B93A07" w:rsidR="00D457B3" w:rsidRDefault="00D457B3"/>
    <w:p w14:paraId="19F3FBAE" w14:textId="0834E986" w:rsidR="00D457B3" w:rsidRDefault="00D457B3"/>
    <w:p w14:paraId="70EF69DB" w14:textId="52BC73D2" w:rsidR="00D457B3" w:rsidRDefault="00D457B3"/>
    <w:p w14:paraId="22B418D5" w14:textId="167EDAA2" w:rsidR="00D457B3" w:rsidRDefault="00D457B3"/>
    <w:p w14:paraId="1B962A3B" w14:textId="25EA674A" w:rsidR="00D457B3" w:rsidRDefault="00D457B3"/>
    <w:p w14:paraId="2C8942D9" w14:textId="37B877BE" w:rsidR="00D457B3" w:rsidRDefault="00D457B3"/>
    <w:p w14:paraId="3AD67DFA" w14:textId="0A0FBB96" w:rsidR="00D457B3" w:rsidRDefault="00D457B3"/>
    <w:p w14:paraId="189C2AFB" w14:textId="6FA26A8E" w:rsidR="00D457B3" w:rsidRDefault="00D457B3"/>
    <w:p w14:paraId="44DEC4FE" w14:textId="19198380" w:rsidR="00D457B3" w:rsidRDefault="00D457B3"/>
    <w:p w14:paraId="02D68FC2" w14:textId="6E5717E4" w:rsidR="00D457B3" w:rsidRDefault="00D457B3"/>
    <w:p w14:paraId="1E3C710E" w14:textId="04C9C297" w:rsidR="00D457B3" w:rsidRDefault="00D457B3"/>
    <w:p w14:paraId="4B3ABD8C" w14:textId="710310CE" w:rsidR="00D457B3" w:rsidRDefault="00D457B3"/>
    <w:p w14:paraId="1DA8A3E0" w14:textId="77777777" w:rsidR="00D457B3" w:rsidRDefault="00D457B3"/>
    <w:p w14:paraId="15543DCA" w14:textId="77777777" w:rsidR="00BF58F4" w:rsidRDefault="00BF58F4">
      <w:pPr>
        <w:rPr>
          <w:color w:val="0D0D0D" w:themeColor="text1" w:themeTint="F2"/>
        </w:rPr>
      </w:pPr>
    </w:p>
    <w:p w14:paraId="6E581AE8" w14:textId="58FDF4F3" w:rsidR="00C07143" w:rsidRPr="00C07143" w:rsidRDefault="00BF58F4" w:rsidP="00D457B3">
      <w:pPr>
        <w:spacing w:after="0" w:line="240" w:lineRule="auto"/>
        <w:ind w:firstLine="709"/>
        <w:rPr>
          <w:color w:val="2E74B5" w:themeColor="accent1" w:themeShade="BF"/>
        </w:rPr>
      </w:pPr>
      <w:r w:rsidRPr="00E52247">
        <w:rPr>
          <w:color w:val="0D0D0D" w:themeColor="text1" w:themeTint="F2"/>
        </w:rPr>
        <w:t xml:space="preserve">Рисунок </w:t>
      </w:r>
      <w:r w:rsidR="000E103F">
        <w:rPr>
          <w:color w:val="0D0D0D" w:themeColor="text1" w:themeTint="F2"/>
        </w:rPr>
        <w:t>7</w:t>
      </w:r>
      <w:r>
        <w:rPr>
          <w:color w:val="0D0D0D" w:themeColor="text1" w:themeTint="F2"/>
        </w:rPr>
        <w:t xml:space="preserve"> –</w:t>
      </w:r>
      <w:r w:rsidRPr="00E52247">
        <w:rPr>
          <w:color w:val="0D0D0D" w:themeColor="text1" w:themeTint="F2"/>
        </w:rPr>
        <w:t xml:space="preserve"> Блок схема</w:t>
      </w:r>
      <w:r>
        <w:rPr>
          <w:color w:val="0D0D0D" w:themeColor="text1" w:themeTint="F2"/>
        </w:rPr>
        <w:t xml:space="preserve"> </w:t>
      </w:r>
      <w:r w:rsidR="003E01CD">
        <w:t>алгоритма выбора метода планирования</w:t>
      </w:r>
    </w:p>
    <w:p w14:paraId="6C998F30" w14:textId="77777777" w:rsidR="00C70E8E" w:rsidRDefault="00C70E8E" w:rsidP="00CC43AC">
      <w:pPr>
        <w:spacing w:after="0" w:line="240" w:lineRule="auto"/>
        <w:ind w:firstLine="709"/>
        <w:jc w:val="both"/>
      </w:pPr>
    </w:p>
    <w:p w14:paraId="2DE49E25" w14:textId="77777777" w:rsidR="00C70E8E" w:rsidRPr="003E01CD" w:rsidRDefault="00C70E8E" w:rsidP="00CC43AC">
      <w:pPr>
        <w:spacing w:after="0" w:line="240" w:lineRule="auto"/>
        <w:ind w:firstLine="709"/>
        <w:jc w:val="both"/>
      </w:pPr>
    </w:p>
    <w:p w14:paraId="2170B5DB" w14:textId="090B5DF3" w:rsidR="00030797" w:rsidRDefault="00030797" w:rsidP="00030797">
      <w:pPr>
        <w:pStyle w:val="2"/>
        <w:jc w:val="both"/>
      </w:pPr>
      <w:bookmarkStart w:id="37" w:name="_Toc191392414"/>
      <w:bookmarkStart w:id="38" w:name="_Toc191392467"/>
      <w:bookmarkStart w:id="39" w:name="_Toc221608875"/>
      <w:bookmarkStart w:id="40" w:name="_Toc222988029"/>
      <w:r>
        <w:t xml:space="preserve">2.3 </w:t>
      </w:r>
      <w:bookmarkEnd w:id="37"/>
      <w:bookmarkEnd w:id="38"/>
      <w:r w:rsidR="00267DD3">
        <w:t>Тестирование</w:t>
      </w:r>
      <w:bookmarkEnd w:id="39"/>
      <w:bookmarkEnd w:id="40"/>
    </w:p>
    <w:p w14:paraId="74183160" w14:textId="5F2B267C" w:rsidR="00030797" w:rsidRPr="007C36AF" w:rsidRDefault="00030797" w:rsidP="007C36AF">
      <w:pPr>
        <w:spacing w:after="0" w:line="240" w:lineRule="auto"/>
        <w:ind w:firstLine="709"/>
        <w:rPr>
          <w:color w:val="0D0D0D" w:themeColor="text1" w:themeTint="F2"/>
        </w:rPr>
      </w:pPr>
    </w:p>
    <w:p w14:paraId="15705192" w14:textId="62D84FBA" w:rsidR="00030797" w:rsidRDefault="00030797" w:rsidP="007C36AF">
      <w:pPr>
        <w:spacing w:after="0" w:line="240" w:lineRule="auto"/>
        <w:ind w:firstLine="709"/>
        <w:rPr>
          <w:color w:val="0D0D0D" w:themeColor="text1" w:themeTint="F2"/>
        </w:rPr>
      </w:pPr>
    </w:p>
    <w:p w14:paraId="1F777D7F" w14:textId="0EA3396B" w:rsidR="00E11C7F" w:rsidRPr="00855EA8" w:rsidRDefault="00E11C7F" w:rsidP="00855EA8">
      <w:pPr>
        <w:spacing w:after="0" w:line="240" w:lineRule="auto"/>
        <w:ind w:firstLine="709"/>
        <w:jc w:val="both"/>
      </w:pPr>
      <w:r w:rsidRPr="00855EA8">
        <w:t>Тестирование ПО – процесс проверки соответствия между реальным и ожидаемым поведением системы, направленный на поиск дефектов и оценку общего качества программного продукта.</w:t>
      </w:r>
    </w:p>
    <w:p w14:paraId="42C24B3B" w14:textId="6FC11F6D" w:rsidR="00AD1BAB" w:rsidRDefault="00AD1BAB" w:rsidP="00AD1BAB">
      <w:pPr>
        <w:spacing w:after="0" w:line="240" w:lineRule="auto"/>
        <w:ind w:firstLine="709"/>
        <w:jc w:val="both"/>
      </w:pPr>
      <w:r w:rsidRPr="00AD1BAB">
        <w:t xml:space="preserve">Актуальность тестирования как этапа разработки ПО обусловлена тем, что даже незначительная ошибка на этапе проектирования или кодирования может привести к некорректным результатам моделирования, потере данных или неправильной интерпретации эксперимента. В контексте разработки научного и </w:t>
      </w:r>
      <w:r w:rsidRPr="00AD1BAB">
        <w:lastRenderedPageBreak/>
        <w:t>инженерного ПО тестирование приобретает особую важность, так как от достоверности выходных данных зависят принимаемые на их основе решения.</w:t>
      </w:r>
    </w:p>
    <w:p w14:paraId="2660053E" w14:textId="677D47BA" w:rsidR="00AD1BAB" w:rsidRDefault="00AD1BAB" w:rsidP="007C36AF">
      <w:pPr>
        <w:spacing w:after="0" w:line="240" w:lineRule="auto"/>
        <w:ind w:firstLine="709"/>
      </w:pPr>
      <w:r w:rsidRPr="00AD1BAB">
        <w:t xml:space="preserve">На разных этапах создания программного обеспечения применяются различные виды тестирования, каждый из которых решает конкретные задачи и проверяет определённые характеристики продукта. К числу основных видов относятся: функциональное тестирование, нагрузочное тестирование, </w:t>
      </w:r>
      <w:r w:rsidR="00E45ED4">
        <w:t xml:space="preserve">тестирование интерфейса, </w:t>
      </w:r>
      <w:r w:rsidRPr="00AD1BAB">
        <w:t>тестирование безопасности, тестирование совместимости, системное тестирование и модульное тестирование.</w:t>
      </w:r>
    </w:p>
    <w:p w14:paraId="1BE38907" w14:textId="568AD025" w:rsidR="007C36AF" w:rsidRDefault="007C36AF" w:rsidP="007C36AF">
      <w:pPr>
        <w:spacing w:after="0" w:line="240" w:lineRule="auto"/>
        <w:ind w:firstLine="709"/>
        <w:rPr>
          <w:color w:val="0D0D0D" w:themeColor="text1" w:themeTint="F2"/>
        </w:rPr>
      </w:pPr>
      <w:r>
        <w:rPr>
          <w:color w:val="0D0D0D" w:themeColor="text1" w:themeTint="F2"/>
        </w:rPr>
        <w:t>Для программного обеспечения «Планёр» проведены следующие виды тестирования:</w:t>
      </w:r>
    </w:p>
    <w:p w14:paraId="407E43E0" w14:textId="189EE713" w:rsidR="007C36AF" w:rsidRDefault="007C36AF" w:rsidP="00855EA8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Функциональное тестирование – </w:t>
      </w:r>
      <w:r w:rsidR="00E11C7F">
        <w:t>процесс проверки соответствия ПО его функциональным требованиям</w:t>
      </w:r>
      <w:r w:rsidR="00EA2331">
        <w:t>.</w:t>
      </w:r>
    </w:p>
    <w:p w14:paraId="67A9C307" w14:textId="68177B4D" w:rsidR="007C36AF" w:rsidRPr="007C36AF" w:rsidRDefault="007C36AF" w:rsidP="00855EA8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Тестирование пользовательского интерфейса – </w:t>
      </w:r>
      <w:r w:rsidR="00EA2331">
        <w:t xml:space="preserve">оценка удобства </w:t>
      </w:r>
      <w:r w:rsidR="00C07143">
        <w:t>и понятности интерфейса для конечного пользователя.</w:t>
      </w:r>
    </w:p>
    <w:p w14:paraId="089F818F" w14:textId="790CD0AF" w:rsidR="00C07143" w:rsidRDefault="007C36AF" w:rsidP="00855EA8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</w:pPr>
      <w:r w:rsidRPr="007C36AF">
        <w:t>Тестирование безопасности</w:t>
      </w:r>
      <w:r>
        <w:t xml:space="preserve"> –</w:t>
      </w:r>
      <w:r w:rsidR="00C07143">
        <w:t xml:space="preserve"> выявление уязвимостей, проверка механизмов авторизации и защиты данных.</w:t>
      </w:r>
    </w:p>
    <w:p w14:paraId="7BAEBBE9" w14:textId="763DDD65" w:rsidR="00BF09C6" w:rsidRDefault="00BF09C6" w:rsidP="00BF09C6">
      <w:pPr>
        <w:spacing w:after="0" w:line="240" w:lineRule="auto"/>
        <w:ind w:firstLine="709"/>
      </w:pPr>
      <w:r>
        <w:t xml:space="preserve">Ниже </w:t>
      </w:r>
      <w:r w:rsidR="00CA76F2">
        <w:t>представлены результаты</w:t>
      </w:r>
      <w:r w:rsidR="00F72B61">
        <w:t xml:space="preserve"> функционального</w:t>
      </w:r>
      <w:r w:rsidR="00CA76F2">
        <w:t xml:space="preserve"> тестирования.</w:t>
      </w:r>
    </w:p>
    <w:p w14:paraId="233FA3E8" w14:textId="2EA980D3" w:rsidR="00BF09C6" w:rsidRDefault="00BF1A51" w:rsidP="00BF1A51">
      <w:pPr>
        <w:spacing w:after="0" w:line="240" w:lineRule="auto"/>
        <w:ind w:firstLine="709"/>
        <w:jc w:val="both"/>
      </w:pPr>
      <w:r w:rsidRPr="00BF1A51">
        <w:t xml:space="preserve">Для подтверждения корректности инициализации приложения выполнено тестирование процедуры запуска. В ходе проверки зафиксировано успешное построение графического интерфейса главного окна, содержащего блок выбора типа эксперимента, поле ввода </w:t>
      </w:r>
      <w:r>
        <w:t xml:space="preserve">количества факторов и кнопку «К </w:t>
      </w:r>
      <w:r w:rsidRPr="00BF1A51">
        <w:t xml:space="preserve">планированию». Главное окно программы показано на рисунке </w:t>
      </w:r>
      <w:r w:rsidR="000E103F">
        <w:t>8</w:t>
      </w:r>
      <w:r w:rsidRPr="00BF1A51">
        <w:t>.</w:t>
      </w:r>
    </w:p>
    <w:p w14:paraId="3AA412B5" w14:textId="77777777" w:rsidR="00043DDA" w:rsidRDefault="00043DDA" w:rsidP="00BF1A51">
      <w:pPr>
        <w:spacing w:after="0" w:line="240" w:lineRule="auto"/>
        <w:ind w:firstLine="709"/>
        <w:jc w:val="both"/>
      </w:pPr>
    </w:p>
    <w:p w14:paraId="4BF535A2" w14:textId="6541E4AE" w:rsidR="00BF09C6" w:rsidRDefault="00BF09C6" w:rsidP="00DB6F8A">
      <w:pPr>
        <w:tabs>
          <w:tab w:val="left" w:pos="1134"/>
        </w:tabs>
        <w:spacing w:after="0" w:line="240" w:lineRule="auto"/>
        <w:jc w:val="center"/>
      </w:pPr>
      <w:r w:rsidRPr="00BF09C6">
        <w:rPr>
          <w:noProof/>
          <w:lang w:eastAsia="ru-RU"/>
        </w:rPr>
        <w:drawing>
          <wp:inline distT="0" distB="0" distL="0" distR="0" wp14:anchorId="7365B5E7" wp14:editId="212EADDA">
            <wp:extent cx="3002280" cy="2849437"/>
            <wp:effectExtent l="0" t="0" r="762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8717" cy="28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E52B" w14:textId="473735D7" w:rsidR="00BF09C6" w:rsidRDefault="00BF09C6" w:rsidP="00CA145C">
      <w:pPr>
        <w:tabs>
          <w:tab w:val="left" w:pos="1134"/>
        </w:tabs>
        <w:spacing w:after="0" w:line="240" w:lineRule="auto"/>
        <w:ind w:left="709"/>
        <w:jc w:val="both"/>
      </w:pPr>
    </w:p>
    <w:p w14:paraId="04FF5050" w14:textId="22E650DF" w:rsidR="00BF1A51" w:rsidRDefault="000E103F" w:rsidP="00DB6F8A">
      <w:pPr>
        <w:tabs>
          <w:tab w:val="left" w:pos="1134"/>
        </w:tabs>
        <w:spacing w:after="0" w:line="240" w:lineRule="auto"/>
        <w:ind w:left="709"/>
        <w:jc w:val="both"/>
      </w:pPr>
      <w:r>
        <w:t>Рисунок 8</w:t>
      </w:r>
      <w:r w:rsidR="00BF09C6">
        <w:t xml:space="preserve"> –</w:t>
      </w:r>
      <w:r w:rsidR="00DB6F8A">
        <w:t xml:space="preserve"> Главное окно программы</w:t>
      </w:r>
    </w:p>
    <w:p w14:paraId="4D549A61" w14:textId="4FD10850" w:rsidR="00BF09C6" w:rsidRDefault="00BF09C6" w:rsidP="00CA76F2">
      <w:pPr>
        <w:tabs>
          <w:tab w:val="left" w:pos="1134"/>
        </w:tabs>
        <w:spacing w:after="0" w:line="240" w:lineRule="auto"/>
      </w:pPr>
    </w:p>
    <w:p w14:paraId="0DCE2701" w14:textId="3113B68A" w:rsidR="00DB6F8A" w:rsidRDefault="00DB6F8A" w:rsidP="00DB6F8A">
      <w:pPr>
        <w:spacing w:after="0" w:line="240" w:lineRule="auto"/>
        <w:ind w:firstLine="709"/>
        <w:jc w:val="both"/>
      </w:pPr>
      <w:r w:rsidRPr="00DB6F8A">
        <w:t xml:space="preserve">Для проверки корректности перехода к окнам настройки различных типов экспериментов выполнено последовательное тестирование всех пяти вариантов. При выборе «Полный факторный эксперимент» и нажатии кнопки «К планированию» открывается окно с настройками для каждого фактора. Аналогично проверены </w:t>
      </w:r>
      <w:r w:rsidRPr="00DB6F8A">
        <w:lastRenderedPageBreak/>
        <w:t>переходы для остальных четырёх типов экспериментов. Все переходы выполняются корректно, окна открываются без задержек и ошибок.</w:t>
      </w:r>
      <w:r>
        <w:t xml:space="preserve"> Работоспособность окна полного факторного эк</w:t>
      </w:r>
      <w:r w:rsidR="000E103F">
        <w:t>сперимента показана на рисунке 9</w:t>
      </w:r>
      <w:r>
        <w:t>.</w:t>
      </w:r>
    </w:p>
    <w:p w14:paraId="675760D7" w14:textId="77777777" w:rsidR="00DB6F8A" w:rsidRDefault="00DB6F8A" w:rsidP="00DB6F8A">
      <w:pPr>
        <w:spacing w:after="0" w:line="240" w:lineRule="auto"/>
        <w:ind w:firstLine="709"/>
        <w:jc w:val="both"/>
      </w:pPr>
    </w:p>
    <w:p w14:paraId="795D487C" w14:textId="1C017883" w:rsidR="00DB6F8A" w:rsidRDefault="00DB6F8A" w:rsidP="00DB6F8A">
      <w:pPr>
        <w:spacing w:after="0" w:line="240" w:lineRule="auto"/>
        <w:jc w:val="center"/>
      </w:pPr>
      <w:r w:rsidRPr="00BF09C6">
        <w:rPr>
          <w:noProof/>
          <w:lang w:eastAsia="ru-RU"/>
        </w:rPr>
        <w:drawing>
          <wp:inline distT="0" distB="0" distL="0" distR="0" wp14:anchorId="7F78EA5D" wp14:editId="60388B22">
            <wp:extent cx="5486400" cy="2245811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0656" cy="22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4789" w14:textId="77777777" w:rsidR="00DB6F8A" w:rsidRDefault="00DB6F8A" w:rsidP="00DB6F8A">
      <w:pPr>
        <w:spacing w:after="0" w:line="240" w:lineRule="auto"/>
        <w:ind w:firstLine="709"/>
        <w:jc w:val="both"/>
      </w:pPr>
    </w:p>
    <w:p w14:paraId="5C5CD807" w14:textId="5E363A74" w:rsidR="00DB6F8A" w:rsidRDefault="00DB6F8A" w:rsidP="00DB6F8A">
      <w:pPr>
        <w:spacing w:after="0" w:line="240" w:lineRule="auto"/>
        <w:ind w:firstLine="709"/>
        <w:jc w:val="both"/>
      </w:pPr>
      <w:r>
        <w:t xml:space="preserve">Рисунок </w:t>
      </w:r>
      <w:r w:rsidR="000E103F">
        <w:t>9</w:t>
      </w:r>
      <w:r>
        <w:t xml:space="preserve"> – Интерфейс полного факторного эксперимента</w:t>
      </w:r>
    </w:p>
    <w:p w14:paraId="616D4AC2" w14:textId="77777777" w:rsidR="000E103F" w:rsidRDefault="000E103F" w:rsidP="00DB6F8A">
      <w:pPr>
        <w:spacing w:after="0" w:line="240" w:lineRule="auto"/>
        <w:ind w:firstLine="709"/>
        <w:jc w:val="both"/>
      </w:pPr>
    </w:p>
    <w:p w14:paraId="710D7959" w14:textId="4F47753D" w:rsidR="00DB6F8A" w:rsidRPr="00DB6F8A" w:rsidRDefault="00DB6F8A" w:rsidP="00CA76F2">
      <w:pPr>
        <w:spacing w:after="0" w:line="240" w:lineRule="auto"/>
        <w:ind w:firstLine="709"/>
        <w:jc w:val="both"/>
        <w:rPr>
          <w:color w:val="0D0D0D" w:themeColor="text1" w:themeTint="F2"/>
        </w:rPr>
      </w:pPr>
      <w:r w:rsidRPr="00DB6F8A">
        <w:rPr>
          <w:color w:val="0D0D0D" w:themeColor="text1" w:themeTint="F2"/>
        </w:rPr>
        <w:t>Для подтверждения работоспособности функции генерации матрицы планирования выполнен тестовый расчёт для полного факторного эксперимента со следующими исходным</w:t>
      </w:r>
      <w:r>
        <w:rPr>
          <w:color w:val="0D0D0D" w:themeColor="text1" w:themeTint="F2"/>
        </w:rPr>
        <w:t>и данными: количество факторов –</w:t>
      </w:r>
      <w:r w:rsidRPr="00DB6F8A">
        <w:rPr>
          <w:color w:val="0D0D0D" w:themeColor="text1" w:themeTint="F2"/>
        </w:rPr>
        <w:t xml:space="preserve"> 2, коли</w:t>
      </w:r>
      <w:r>
        <w:rPr>
          <w:color w:val="0D0D0D" w:themeColor="text1" w:themeTint="F2"/>
        </w:rPr>
        <w:t>чество уровней каждого фактора –</w:t>
      </w:r>
      <w:r w:rsidRPr="00DB6F8A">
        <w:rPr>
          <w:color w:val="0D0D0D" w:themeColor="text1" w:themeTint="F2"/>
        </w:rPr>
        <w:t xml:space="preserve"> 2, ди</w:t>
      </w:r>
      <w:r>
        <w:rPr>
          <w:color w:val="0D0D0D" w:themeColor="text1" w:themeTint="F2"/>
        </w:rPr>
        <w:t xml:space="preserve">апазон значений для фактора 1 – </w:t>
      </w:r>
      <w:r w:rsidRPr="00DB6F8A">
        <w:rPr>
          <w:color w:val="0D0D0D" w:themeColor="text1" w:themeTint="F2"/>
        </w:rPr>
        <w:t xml:space="preserve">от 100 до </w:t>
      </w:r>
      <w:r>
        <w:rPr>
          <w:color w:val="0D0D0D" w:themeColor="text1" w:themeTint="F2"/>
        </w:rPr>
        <w:t>200, для фактора 2 – от 1 до 3.</w:t>
      </w:r>
    </w:p>
    <w:p w14:paraId="5970D7BD" w14:textId="3DCD5C9A" w:rsidR="00DB6F8A" w:rsidRPr="00DB6F8A" w:rsidRDefault="00DB6F8A" w:rsidP="000E103F">
      <w:pPr>
        <w:spacing w:after="0" w:line="240" w:lineRule="auto"/>
        <w:ind w:firstLine="709"/>
        <w:jc w:val="both"/>
        <w:rPr>
          <w:color w:val="0D0D0D" w:themeColor="text1" w:themeTint="F2"/>
        </w:rPr>
      </w:pPr>
      <w:r w:rsidRPr="00DB6F8A">
        <w:rPr>
          <w:color w:val="0D0D0D" w:themeColor="text1" w:themeTint="F2"/>
        </w:rPr>
        <w:t>Ожидаемый результат: таблица из 4 строк, содержащая следующие ком</w:t>
      </w:r>
      <w:r w:rsidR="000E103F">
        <w:rPr>
          <w:color w:val="0D0D0D" w:themeColor="text1" w:themeTint="F2"/>
        </w:rPr>
        <w:t>бинации:</w:t>
      </w:r>
    </w:p>
    <w:p w14:paraId="09F60863" w14:textId="6D1FADD8" w:rsidR="00DB6F8A" w:rsidRPr="001B07AD" w:rsidRDefault="00DB6F8A" w:rsidP="001B07AD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1B07AD">
        <w:t>опыт</w:t>
      </w:r>
      <w:r w:rsidR="000E103F" w:rsidRPr="001B07AD">
        <w:t xml:space="preserve"> 1: X1=100, X2=1 (коды –1, –1);</w:t>
      </w:r>
    </w:p>
    <w:p w14:paraId="790FE7A4" w14:textId="783D55D1" w:rsidR="00DB6F8A" w:rsidRPr="001B07AD" w:rsidRDefault="00DB6F8A" w:rsidP="001B07AD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1B07AD">
        <w:t>опыт</w:t>
      </w:r>
      <w:r w:rsidR="000E103F" w:rsidRPr="001B07AD">
        <w:t xml:space="preserve"> 2: X1=100, X2=3 (коды –1, +1);</w:t>
      </w:r>
    </w:p>
    <w:p w14:paraId="2F517457" w14:textId="1FE912AF" w:rsidR="00DB6F8A" w:rsidRPr="001B07AD" w:rsidRDefault="00DB6F8A" w:rsidP="001B07AD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1B07AD">
        <w:t>опыт</w:t>
      </w:r>
      <w:r w:rsidR="000E103F" w:rsidRPr="001B07AD">
        <w:t xml:space="preserve"> 3: X1=200, X2=1 (коды +1, –1);</w:t>
      </w:r>
    </w:p>
    <w:p w14:paraId="54772F83" w14:textId="03514D1F" w:rsidR="00DB6F8A" w:rsidRPr="001B07AD" w:rsidRDefault="00DB6F8A" w:rsidP="001B07AD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1B07AD">
        <w:t>опыт 4: X1=200, X2=3 (коды +1, +1).</w:t>
      </w:r>
    </w:p>
    <w:p w14:paraId="61083EB4" w14:textId="758A9010" w:rsidR="000E103F" w:rsidRDefault="000E103F" w:rsidP="000E103F">
      <w:pPr>
        <w:spacing w:after="0" w:line="240" w:lineRule="auto"/>
        <w:ind w:firstLine="709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Окно результата работы программы показано на рисунке </w:t>
      </w:r>
      <w:r w:rsidR="00DA62D4">
        <w:rPr>
          <w:color w:val="0D0D0D" w:themeColor="text1" w:themeTint="F2"/>
        </w:rPr>
        <w:t>10</w:t>
      </w:r>
      <w:r>
        <w:rPr>
          <w:color w:val="0D0D0D" w:themeColor="text1" w:themeTint="F2"/>
        </w:rPr>
        <w:t>.</w:t>
      </w:r>
    </w:p>
    <w:p w14:paraId="1935D2BF" w14:textId="77777777" w:rsidR="000E103F" w:rsidRDefault="000E103F" w:rsidP="00DB6F8A">
      <w:pPr>
        <w:spacing w:after="0" w:line="240" w:lineRule="auto"/>
        <w:ind w:firstLine="709"/>
        <w:rPr>
          <w:color w:val="0D0D0D" w:themeColor="text1" w:themeTint="F2"/>
        </w:rPr>
      </w:pPr>
    </w:p>
    <w:p w14:paraId="07E79CAB" w14:textId="45A851B7" w:rsidR="00BF09C6" w:rsidRDefault="00BF09C6" w:rsidP="00E84BBE">
      <w:pPr>
        <w:spacing w:after="0" w:line="240" w:lineRule="auto"/>
        <w:jc w:val="center"/>
        <w:rPr>
          <w:color w:val="0D0D0D" w:themeColor="text1" w:themeTint="F2"/>
        </w:rPr>
      </w:pPr>
      <w:r w:rsidRPr="00BF09C6">
        <w:rPr>
          <w:noProof/>
          <w:color w:val="0D0D0D" w:themeColor="text1" w:themeTint="F2"/>
          <w:lang w:eastAsia="ru-RU"/>
        </w:rPr>
        <w:drawing>
          <wp:inline distT="0" distB="0" distL="0" distR="0" wp14:anchorId="6553BF02" wp14:editId="79B64045">
            <wp:extent cx="5585460" cy="227370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7216" cy="229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8C8B" w14:textId="79A56A91" w:rsidR="00BF09C6" w:rsidRDefault="00BF09C6" w:rsidP="00BF09C6">
      <w:pPr>
        <w:spacing w:after="0" w:line="240" w:lineRule="auto"/>
        <w:ind w:firstLine="709"/>
        <w:rPr>
          <w:color w:val="0D0D0D" w:themeColor="text1" w:themeTint="F2"/>
        </w:rPr>
      </w:pPr>
    </w:p>
    <w:p w14:paraId="2FE1852C" w14:textId="20F2D337" w:rsidR="000E103F" w:rsidRDefault="000E103F" w:rsidP="00F72B61">
      <w:pPr>
        <w:spacing w:after="0" w:line="240" w:lineRule="auto"/>
        <w:ind w:firstLine="709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Рисунок </w:t>
      </w:r>
      <w:r w:rsidR="00DA62D4">
        <w:rPr>
          <w:color w:val="0D0D0D" w:themeColor="text1" w:themeTint="F2"/>
        </w:rPr>
        <w:t>10</w:t>
      </w:r>
      <w:r>
        <w:rPr>
          <w:color w:val="0D0D0D" w:themeColor="text1" w:themeTint="F2"/>
        </w:rPr>
        <w:t xml:space="preserve"> – Окно с правильным условием задачи</w:t>
      </w:r>
    </w:p>
    <w:p w14:paraId="42A8B54F" w14:textId="0499944A" w:rsidR="000E103F" w:rsidRDefault="000E103F" w:rsidP="001B07AD">
      <w:pPr>
        <w:spacing w:after="0" w:line="240" w:lineRule="auto"/>
        <w:ind w:firstLine="709"/>
        <w:jc w:val="both"/>
        <w:rPr>
          <w:color w:val="0D0D0D" w:themeColor="text1" w:themeTint="F2"/>
        </w:rPr>
      </w:pPr>
      <w:r w:rsidRPr="000E103F">
        <w:rPr>
          <w:color w:val="0D0D0D" w:themeColor="text1" w:themeTint="F2"/>
        </w:rPr>
        <w:lastRenderedPageBreak/>
        <w:t>Все выполненные тесты подтвердили корректную работу программного обеспечения «Планёр». Приложение успешно обрабатывает как корректные, так и некорректные действия пользователя, выдавая понятные сообщения об ошибках. Функция генерации матрицы планирования формирует результаты в соответствии с математическими законами выбранного типа эксперимента. Программа готова к эксплуатации в рамках учебных и исследовательских задач.</w:t>
      </w:r>
    </w:p>
    <w:p w14:paraId="05226955" w14:textId="50CAAB33" w:rsidR="00F72B61" w:rsidRPr="00F72B61" w:rsidRDefault="00F72B61" w:rsidP="00C154DF">
      <w:pPr>
        <w:spacing w:after="0" w:line="240" w:lineRule="auto"/>
        <w:ind w:firstLine="709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Ниже проведено тестирование пользовательского интерфейса.</w:t>
      </w:r>
    </w:p>
    <w:p w14:paraId="00031B6D" w14:textId="350FCB86" w:rsidR="00F72B61" w:rsidRPr="00F72B61" w:rsidRDefault="00F72B61" w:rsidP="00F72B61">
      <w:pPr>
        <w:spacing w:after="0" w:line="240" w:lineRule="auto"/>
        <w:ind w:firstLine="709"/>
        <w:jc w:val="both"/>
        <w:rPr>
          <w:color w:val="0D0D0D" w:themeColor="text1" w:themeTint="F2"/>
        </w:rPr>
      </w:pPr>
      <w:r w:rsidRPr="00F72B61">
        <w:rPr>
          <w:color w:val="0D0D0D" w:themeColor="text1" w:themeTint="F2"/>
        </w:rPr>
        <w:t xml:space="preserve">Интерфейс программы «Планёр» интуитивно понятен и </w:t>
      </w:r>
      <w:r w:rsidR="00C154DF">
        <w:rPr>
          <w:color w:val="0D0D0D" w:themeColor="text1" w:themeTint="F2"/>
        </w:rPr>
        <w:t>удобен. Все элементы управления</w:t>
      </w:r>
      <w:r w:rsidRPr="00F72B61">
        <w:rPr>
          <w:color w:val="0D0D0D" w:themeColor="text1" w:themeTint="F2"/>
        </w:rPr>
        <w:t xml:space="preserve"> имеют чёткие подписи и расположены в логической последовательности. Переход между окнами осуществляется мгновенно, без задержек. Кнопка «Назад» позволяет вернуться к предыдущему</w:t>
      </w:r>
      <w:r>
        <w:rPr>
          <w:color w:val="0D0D0D" w:themeColor="text1" w:themeTint="F2"/>
        </w:rPr>
        <w:t xml:space="preserve"> шагу для изменения параметров.</w:t>
      </w:r>
    </w:p>
    <w:p w14:paraId="2E70E682" w14:textId="110C3C3B" w:rsidR="00F72B61" w:rsidRPr="00F72B61" w:rsidRDefault="00F72B61" w:rsidP="00C154DF">
      <w:pPr>
        <w:spacing w:after="0" w:line="240" w:lineRule="auto"/>
        <w:ind w:firstLine="709"/>
        <w:jc w:val="both"/>
        <w:rPr>
          <w:color w:val="0D0D0D" w:themeColor="text1" w:themeTint="F2"/>
        </w:rPr>
      </w:pPr>
      <w:r w:rsidRPr="00F72B61">
        <w:rPr>
          <w:color w:val="0D0D0D" w:themeColor="text1" w:themeTint="F2"/>
        </w:rPr>
        <w:t>Таблица результатов оформлена наглядно: заголовки столбцов выделены жирным шрифтом и серым фоном, при большом количестве опытов появляется вертикальная прокрутка. При наведении на кнопки изменяется их внешний вид, при ошибках ввода выв</w:t>
      </w:r>
      <w:r>
        <w:rPr>
          <w:color w:val="0D0D0D" w:themeColor="text1" w:themeTint="F2"/>
        </w:rPr>
        <w:t>одятся информативные сообщения.</w:t>
      </w:r>
    </w:p>
    <w:p w14:paraId="3C47D847" w14:textId="387F15A8" w:rsidR="00F72B61" w:rsidRPr="00F72B61" w:rsidRDefault="00F72B61" w:rsidP="00F72B61">
      <w:pPr>
        <w:spacing w:after="0" w:line="240" w:lineRule="auto"/>
        <w:ind w:firstLine="709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В</w:t>
      </w:r>
      <w:r w:rsidR="00C154DF">
        <w:rPr>
          <w:color w:val="0D0D0D" w:themeColor="text1" w:themeTint="F2"/>
        </w:rPr>
        <w:t xml:space="preserve">ывод: </w:t>
      </w:r>
      <w:r w:rsidRPr="00F72B61">
        <w:rPr>
          <w:color w:val="0D0D0D" w:themeColor="text1" w:themeTint="F2"/>
        </w:rPr>
        <w:t>Пользовательский интерф</w:t>
      </w:r>
      <w:r w:rsidR="00C154DF">
        <w:rPr>
          <w:color w:val="0D0D0D" w:themeColor="text1" w:themeTint="F2"/>
        </w:rPr>
        <w:t xml:space="preserve">ейс программы «Планёр» является </w:t>
      </w:r>
      <w:r w:rsidRPr="00F72B61">
        <w:rPr>
          <w:color w:val="0D0D0D" w:themeColor="text1" w:themeTint="F2"/>
        </w:rPr>
        <w:t>интуитивно понятным, удобным и не требует специального обучения.</w:t>
      </w:r>
    </w:p>
    <w:p w14:paraId="1910EDA8" w14:textId="010D105D" w:rsidR="00C154DF" w:rsidRPr="00C154DF" w:rsidRDefault="00C154DF" w:rsidP="00BD4272">
      <w:pPr>
        <w:spacing w:after="0" w:line="240" w:lineRule="auto"/>
        <w:ind w:firstLine="709"/>
        <w:jc w:val="both"/>
      </w:pPr>
      <w:r>
        <w:rPr>
          <w:color w:val="0D0D0D" w:themeColor="text1" w:themeTint="F2"/>
        </w:rPr>
        <w:t>Ниже приведены результаты тестирования безопасности.</w:t>
      </w:r>
    </w:p>
    <w:p w14:paraId="19FDC407" w14:textId="05E867ED" w:rsidR="00C154DF" w:rsidRPr="00C154DF" w:rsidRDefault="00C154DF" w:rsidP="00C154DF">
      <w:pPr>
        <w:spacing w:after="0" w:line="240" w:lineRule="auto"/>
        <w:ind w:firstLine="709"/>
        <w:jc w:val="both"/>
      </w:pPr>
      <w:r w:rsidRPr="00C154DF">
        <w:t>Проверяемые аспекты</w:t>
      </w:r>
      <w:r>
        <w:t xml:space="preserve"> безопасности:</w:t>
      </w:r>
    </w:p>
    <w:p w14:paraId="787F09FA" w14:textId="3FD8D77D" w:rsidR="00C154DF" w:rsidRPr="00C154DF" w:rsidRDefault="00C154DF" w:rsidP="00C154D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154DF">
        <w:t>защита от некорректного ввода (отрицательные числа, буквы, пустые поля, ноль</w:t>
      </w:r>
      <w:r>
        <w:t>, выход за допустимые пределы);</w:t>
      </w:r>
    </w:p>
    <w:p w14:paraId="1325C9E6" w14:textId="052CA056" w:rsidR="00C154DF" w:rsidRPr="00C154DF" w:rsidRDefault="00C154DF" w:rsidP="00C154D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защита от переполнения буфера;</w:t>
      </w:r>
    </w:p>
    <w:p w14:paraId="5FA2A016" w14:textId="198F0528" w:rsidR="00C154DF" w:rsidRPr="00C154DF" w:rsidRDefault="00C154DF" w:rsidP="00C154D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154DF">
        <w:t>сохранность данных (отсутствие несанкционирова</w:t>
      </w:r>
      <w:r>
        <w:t>нной записи в системные файлы);</w:t>
      </w:r>
    </w:p>
    <w:p w14:paraId="4299A685" w14:textId="77777777" w:rsidR="00BD4272" w:rsidRDefault="00C154DF" w:rsidP="00BD4272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154DF">
        <w:t>отсутствие скрытых ф</w:t>
      </w:r>
      <w:r>
        <w:t>ункций и сетевых</w:t>
      </w:r>
      <w:r w:rsidR="00BD4272">
        <w:t xml:space="preserve"> подключений.</w:t>
      </w:r>
    </w:p>
    <w:p w14:paraId="40BCD52C" w14:textId="6C278156" w:rsidR="00C154DF" w:rsidRPr="00BD4272" w:rsidRDefault="00BD4272" w:rsidP="00BD4272">
      <w:pPr>
        <w:spacing w:after="0" w:line="240" w:lineRule="auto"/>
        <w:ind w:firstLine="709"/>
        <w:jc w:val="both"/>
        <w:rPr>
          <w:color w:val="0D0D0D" w:themeColor="text1" w:themeTint="F2"/>
        </w:rPr>
      </w:pPr>
      <w:r w:rsidRPr="00BD4272">
        <w:rPr>
          <w:color w:val="0D0D0D" w:themeColor="text1" w:themeTint="F2"/>
        </w:rPr>
        <w:t xml:space="preserve"> </w:t>
      </w:r>
      <w:r w:rsidR="00C154DF" w:rsidRPr="00BD4272">
        <w:rPr>
          <w:color w:val="0D0D0D" w:themeColor="text1" w:themeTint="F2"/>
        </w:rPr>
        <w:t>С целью проверки устойчивости приложения к некорректным манипуляциям выполнено тестирование поля ввода «Количество уровней фактора». Проверено ошибочное условие — ввод отрицательного значения («-3»). Результат работы с некорректным условием показан на рисунке 11.</w:t>
      </w:r>
    </w:p>
    <w:p w14:paraId="274AC81C" w14:textId="079B5615" w:rsidR="00C154DF" w:rsidRDefault="00C154DF" w:rsidP="00C154DF">
      <w:pPr>
        <w:spacing w:after="0" w:line="240" w:lineRule="auto"/>
        <w:ind w:firstLine="709"/>
        <w:jc w:val="both"/>
      </w:pPr>
    </w:p>
    <w:p w14:paraId="6D42111C" w14:textId="20A40FF9" w:rsidR="00BD4272" w:rsidRDefault="00BD4272" w:rsidP="00BD4272">
      <w:pPr>
        <w:spacing w:after="0" w:line="240" w:lineRule="auto"/>
        <w:jc w:val="center"/>
      </w:pPr>
      <w:r w:rsidRPr="00BF09C6">
        <w:rPr>
          <w:noProof/>
          <w:color w:val="0D0D0D" w:themeColor="text1" w:themeTint="F2"/>
          <w:lang w:eastAsia="ru-RU"/>
        </w:rPr>
        <w:drawing>
          <wp:inline distT="0" distB="0" distL="0" distR="0" wp14:anchorId="51058BE9" wp14:editId="7C08F898">
            <wp:extent cx="6056465" cy="246126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5913" cy="24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5D73" w14:textId="77777777" w:rsidR="00BD4272" w:rsidRPr="00C154DF" w:rsidRDefault="00BD4272" w:rsidP="00C154DF">
      <w:pPr>
        <w:spacing w:after="0" w:line="240" w:lineRule="auto"/>
        <w:ind w:firstLine="709"/>
        <w:jc w:val="both"/>
      </w:pPr>
    </w:p>
    <w:p w14:paraId="3E51B52D" w14:textId="49E1D7BB" w:rsidR="00C154DF" w:rsidRPr="00C154DF" w:rsidRDefault="00C154DF" w:rsidP="004A3DEA">
      <w:pPr>
        <w:spacing w:after="0" w:line="240" w:lineRule="auto"/>
        <w:ind w:firstLine="709"/>
        <w:jc w:val="both"/>
      </w:pPr>
      <w:r w:rsidRPr="00C154DF">
        <w:t>Рисунок 11 – Окно эксперимента с некорректным условием</w:t>
      </w:r>
    </w:p>
    <w:p w14:paraId="274AC3F0" w14:textId="00D573E7" w:rsidR="00C154DF" w:rsidRPr="00C154DF" w:rsidRDefault="00C154DF" w:rsidP="004A3DEA">
      <w:pPr>
        <w:spacing w:after="0" w:line="240" w:lineRule="auto"/>
        <w:ind w:firstLine="709"/>
        <w:jc w:val="both"/>
      </w:pPr>
      <w:r w:rsidRPr="00C154DF">
        <w:lastRenderedPageBreak/>
        <w:t xml:space="preserve">Программа корректно обработала ошибку: </w:t>
      </w:r>
      <w:r w:rsidR="009079AF">
        <w:t>не допустила выполнения расчёта</w:t>
      </w:r>
      <w:r w:rsidR="00A31E44">
        <w:t xml:space="preserve"> и</w:t>
      </w:r>
      <w:r w:rsidRPr="00C154DF">
        <w:t xml:space="preserve"> выдала сообщение: «Для фактора 2 введите количество уровней (целое число ≥ 2). Вы ввели: -3». После нажатия «OK» программа остаётся в рабочем состоянии, позвол</w:t>
      </w:r>
      <w:r w:rsidR="004A3DEA">
        <w:t>яя пользователю исправить ввод.</w:t>
      </w:r>
    </w:p>
    <w:p w14:paraId="133E8BDA" w14:textId="12C4BDC7" w:rsidR="00C154DF" w:rsidRPr="00C154DF" w:rsidRDefault="00C154DF" w:rsidP="0013483F">
      <w:pPr>
        <w:spacing w:after="0" w:line="240" w:lineRule="auto"/>
        <w:ind w:firstLine="709"/>
        <w:jc w:val="both"/>
      </w:pPr>
      <w:r w:rsidRPr="00C154DF">
        <w:t>Аналогичные проверки выполнены для полей «Количество факторов» (главное о</w:t>
      </w:r>
      <w:r w:rsidR="004A3DEA">
        <w:t xml:space="preserve">кно) и диапазонов значений «от» и </w:t>
      </w:r>
      <w:r w:rsidRPr="00C154DF">
        <w:t>«до». Во всех случаях программа выводит соответствующие сообщения о</w:t>
      </w:r>
      <w:r w:rsidR="0013483F">
        <w:t>б ошибке и не выполняет расчёт.</w:t>
      </w:r>
    </w:p>
    <w:p w14:paraId="17E106B5" w14:textId="5711B829" w:rsidR="00DA62D4" w:rsidRPr="0013483F" w:rsidRDefault="00D07A2E" w:rsidP="0013483F">
      <w:pPr>
        <w:spacing w:after="0" w:line="240" w:lineRule="auto"/>
        <w:ind w:firstLine="709"/>
        <w:jc w:val="both"/>
      </w:pPr>
      <w:r>
        <w:t>Вывод: п</w:t>
      </w:r>
      <w:r w:rsidR="00C154DF" w:rsidRPr="00C154DF">
        <w:t>рограмма «Планёр» устойчива к некорректным манипуляциям, корректно обрабатывает ошибки ввода и не имеет критических уязвимостей.</w:t>
      </w:r>
    </w:p>
    <w:p w14:paraId="65EC1F9B" w14:textId="77777777" w:rsidR="00CA145C" w:rsidRDefault="00CA145C" w:rsidP="007C36AF">
      <w:pPr>
        <w:spacing w:after="0" w:line="240" w:lineRule="auto"/>
        <w:ind w:firstLine="709"/>
        <w:rPr>
          <w:color w:val="0D0D0D" w:themeColor="text1" w:themeTint="F2"/>
        </w:rPr>
      </w:pPr>
    </w:p>
    <w:p w14:paraId="1E187D6B" w14:textId="77777777" w:rsidR="000C789E" w:rsidRPr="007C36AF" w:rsidRDefault="000C789E" w:rsidP="007C36AF">
      <w:pPr>
        <w:spacing w:after="0" w:line="240" w:lineRule="auto"/>
        <w:ind w:firstLine="709"/>
        <w:rPr>
          <w:color w:val="0D0D0D" w:themeColor="text1" w:themeTint="F2"/>
        </w:rPr>
      </w:pPr>
    </w:p>
    <w:p w14:paraId="7B410C33" w14:textId="2742F3BD" w:rsidR="00030797" w:rsidRDefault="00030797" w:rsidP="00030797">
      <w:pPr>
        <w:pStyle w:val="2"/>
        <w:jc w:val="both"/>
      </w:pPr>
      <w:bookmarkStart w:id="41" w:name="_Toc191392415"/>
      <w:bookmarkStart w:id="42" w:name="_Toc191392468"/>
      <w:bookmarkStart w:id="43" w:name="_Toc221608876"/>
      <w:bookmarkStart w:id="44" w:name="_Toc222988030"/>
      <w:r>
        <w:t xml:space="preserve">2.4 </w:t>
      </w:r>
      <w:bookmarkEnd w:id="41"/>
      <w:bookmarkEnd w:id="42"/>
      <w:r w:rsidR="00267DD3">
        <w:t>Руководство пользователя</w:t>
      </w:r>
      <w:bookmarkEnd w:id="43"/>
      <w:bookmarkEnd w:id="44"/>
    </w:p>
    <w:p w14:paraId="097DE7A2" w14:textId="77777777" w:rsidR="00030797" w:rsidRDefault="00030797" w:rsidP="00D919AC">
      <w:pPr>
        <w:spacing w:after="0" w:line="240" w:lineRule="auto"/>
        <w:ind w:firstLine="709"/>
        <w:jc w:val="both"/>
      </w:pPr>
    </w:p>
    <w:p w14:paraId="3E2BEE78" w14:textId="62CA78F3" w:rsidR="00030797" w:rsidRDefault="00030797" w:rsidP="00D919AC">
      <w:pPr>
        <w:spacing w:after="0" w:line="240" w:lineRule="auto"/>
        <w:ind w:firstLine="709"/>
        <w:jc w:val="both"/>
      </w:pPr>
    </w:p>
    <w:p w14:paraId="0C8EE975" w14:textId="62162C0F" w:rsidR="00D919AC" w:rsidRDefault="00D919AC" w:rsidP="00D919AC">
      <w:pPr>
        <w:spacing w:after="0" w:line="240" w:lineRule="auto"/>
        <w:ind w:firstLine="709"/>
        <w:jc w:val="both"/>
      </w:pPr>
    </w:p>
    <w:p w14:paraId="07A51BE3" w14:textId="77777777" w:rsidR="00D919AC" w:rsidRDefault="00D919AC" w:rsidP="00D919AC">
      <w:pPr>
        <w:spacing w:after="0" w:line="240" w:lineRule="auto"/>
        <w:ind w:firstLine="709"/>
        <w:jc w:val="both"/>
      </w:pPr>
    </w:p>
    <w:p w14:paraId="36684969" w14:textId="77777777" w:rsidR="00030797" w:rsidRDefault="00030797" w:rsidP="00D919AC">
      <w:pPr>
        <w:spacing w:after="0" w:line="240" w:lineRule="auto"/>
        <w:ind w:firstLine="709"/>
        <w:jc w:val="both"/>
      </w:pPr>
    </w:p>
    <w:p w14:paraId="59D5167D" w14:textId="7395BC99" w:rsidR="00030797" w:rsidRDefault="00030797" w:rsidP="00030797">
      <w:pPr>
        <w:pStyle w:val="2"/>
        <w:jc w:val="both"/>
      </w:pPr>
      <w:bookmarkStart w:id="45" w:name="_Toc191392416"/>
      <w:bookmarkStart w:id="46" w:name="_Toc191392469"/>
      <w:bookmarkStart w:id="47" w:name="_Toc221608877"/>
      <w:bookmarkStart w:id="48" w:name="_Toc222988031"/>
      <w:r>
        <w:t xml:space="preserve">2.5 </w:t>
      </w:r>
      <w:bookmarkEnd w:id="45"/>
      <w:bookmarkEnd w:id="46"/>
      <w:r w:rsidR="00135FE5">
        <w:t>Рекомендации по внедрению и сопровождению</w:t>
      </w:r>
      <w:bookmarkEnd w:id="47"/>
      <w:bookmarkEnd w:id="48"/>
    </w:p>
    <w:p w14:paraId="5ECC8EFA" w14:textId="197DFFE8" w:rsidR="00030797" w:rsidRDefault="00030797" w:rsidP="00D919AC">
      <w:pPr>
        <w:spacing w:after="0" w:line="240" w:lineRule="auto"/>
        <w:ind w:firstLine="709"/>
        <w:jc w:val="both"/>
      </w:pPr>
    </w:p>
    <w:p w14:paraId="11CF32D0" w14:textId="61F3987B" w:rsidR="00D919AC" w:rsidRDefault="00D919AC" w:rsidP="00D919AC">
      <w:pPr>
        <w:spacing w:after="0" w:line="240" w:lineRule="auto"/>
        <w:ind w:firstLine="709"/>
        <w:jc w:val="both"/>
      </w:pPr>
    </w:p>
    <w:p w14:paraId="2C4EB47B" w14:textId="2FF7CB44" w:rsidR="00030797" w:rsidRDefault="00D07A2E" w:rsidP="00D919AC">
      <w:pPr>
        <w:spacing w:after="0" w:line="240" w:lineRule="auto"/>
        <w:ind w:firstLine="709"/>
        <w:jc w:val="both"/>
      </w:pPr>
      <w:r>
        <w:t>Внедрение информационной системы (ИС) –</w:t>
      </w:r>
      <w:r w:rsidR="005C662E">
        <w:t xml:space="preserve"> </w:t>
      </w:r>
      <w:r w:rsidR="005C662E" w:rsidRPr="005C662E">
        <w:t>это комплекс мероприятий по вводу разработанного программного обеспечения в эксплуатацию на объекте автоматизации, включающий установку, настройку, интеграцию с существующими процессами, обучение персонала и переход от ручных или устаревших методов обработки данных к автоматизированным. Внедрение считается завершённым после начала полноценной эксплуатации системы и выполнения всех заявленных функций в соответствии с техническим заданием.</w:t>
      </w:r>
    </w:p>
    <w:p w14:paraId="756712AF" w14:textId="6ABCF5ED" w:rsidR="00D1256F" w:rsidRDefault="00650E10" w:rsidP="00D1256F">
      <w:pPr>
        <w:spacing w:after="0" w:line="240" w:lineRule="auto"/>
        <w:ind w:firstLine="709"/>
        <w:jc w:val="both"/>
      </w:pPr>
      <w:r>
        <w:t xml:space="preserve">Целями внедрения </w:t>
      </w:r>
      <w:r w:rsidR="00D1256F">
        <w:t>ИС являются:</w:t>
      </w:r>
    </w:p>
    <w:p w14:paraId="7EB2DF7D" w14:textId="6EC3404D" w:rsidR="00D1256F" w:rsidRDefault="00D1256F" w:rsidP="00D1256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автоматизация процесса планирования экспериментов;</w:t>
      </w:r>
    </w:p>
    <w:p w14:paraId="140E8F8B" w14:textId="2F963DCA" w:rsidR="00D1256F" w:rsidRDefault="00D1256F" w:rsidP="00D1256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повышение достоверности результатов;</w:t>
      </w:r>
    </w:p>
    <w:p w14:paraId="4A9BB029" w14:textId="795BA94C" w:rsidR="00D1256F" w:rsidRDefault="00D1256F" w:rsidP="00D1256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снижение трудоёмкости;</w:t>
      </w:r>
    </w:p>
    <w:p w14:paraId="16DC8063" w14:textId="059C5096" w:rsidR="00D1256F" w:rsidRDefault="00D1256F" w:rsidP="00D1256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обеспечение наглядности;</w:t>
      </w:r>
    </w:p>
    <w:p w14:paraId="3ACA6843" w14:textId="3D06B06C" w:rsidR="00D1256F" w:rsidRDefault="00D1256F" w:rsidP="00D1256F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доступность для широкого круга пользователей.</w:t>
      </w:r>
    </w:p>
    <w:p w14:paraId="519CC5FB" w14:textId="02E671C9" w:rsidR="00D919AC" w:rsidRDefault="00D07A2E" w:rsidP="00D919AC">
      <w:pPr>
        <w:spacing w:after="0" w:line="240" w:lineRule="auto"/>
        <w:ind w:firstLine="709"/>
        <w:jc w:val="both"/>
      </w:pPr>
      <w:r>
        <w:t>Этапы внедрения «Планёр»</w:t>
      </w:r>
      <w:r w:rsidR="004A34BD">
        <w:t xml:space="preserve"> представлены в таблице </w:t>
      </w:r>
      <w:r w:rsidR="009B4164">
        <w:t>3.</w:t>
      </w:r>
    </w:p>
    <w:p w14:paraId="64C6188C" w14:textId="29A12671" w:rsidR="009B4164" w:rsidRDefault="009B4164" w:rsidP="00D919AC">
      <w:pPr>
        <w:spacing w:after="0" w:line="240" w:lineRule="auto"/>
        <w:ind w:firstLine="709"/>
        <w:jc w:val="both"/>
      </w:pPr>
    </w:p>
    <w:p w14:paraId="264C8A61" w14:textId="4ECD1B15" w:rsidR="009B4164" w:rsidRDefault="009B4164" w:rsidP="00D919AC">
      <w:pPr>
        <w:spacing w:after="0" w:line="240" w:lineRule="auto"/>
        <w:ind w:firstLine="709"/>
        <w:jc w:val="both"/>
      </w:pPr>
      <w:r>
        <w:t>Табли</w:t>
      </w:r>
      <w:r w:rsidR="00D33D8A">
        <w:t>ца 3 – Этапы внедрения</w:t>
      </w:r>
      <w:r w:rsidR="00BB1690">
        <w:t xml:space="preserve"> ПО</w:t>
      </w:r>
      <w:r w:rsidR="00D33D8A">
        <w:t xml:space="preserve"> «Планёр»</w:t>
      </w:r>
    </w:p>
    <w:p w14:paraId="63FD9BA1" w14:textId="4E637D52" w:rsidR="009B4164" w:rsidRDefault="009B4164" w:rsidP="00D919AC">
      <w:pPr>
        <w:spacing w:after="0" w:line="240" w:lineRule="auto"/>
        <w:ind w:firstLine="709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591"/>
      </w:tblGrid>
      <w:tr w:rsidR="009B4164" w14:paraId="76FF61A4" w14:textId="77777777" w:rsidTr="00C92BCB">
        <w:tc>
          <w:tcPr>
            <w:tcW w:w="2547" w:type="dxa"/>
            <w:vAlign w:val="center"/>
          </w:tcPr>
          <w:p w14:paraId="4949F82A" w14:textId="5C33A8BB" w:rsidR="009B4164" w:rsidRPr="009B4164" w:rsidRDefault="009B4164" w:rsidP="009B4164">
            <w:pPr>
              <w:jc w:val="center"/>
            </w:pPr>
            <w:r w:rsidRPr="009B4164">
              <w:t>Номер и название этапа</w:t>
            </w:r>
          </w:p>
        </w:tc>
        <w:tc>
          <w:tcPr>
            <w:tcW w:w="7591" w:type="dxa"/>
            <w:vAlign w:val="center"/>
          </w:tcPr>
          <w:p w14:paraId="35C23887" w14:textId="3B59E195" w:rsidR="009B4164" w:rsidRDefault="009B4164" w:rsidP="009B4164">
            <w:pPr>
              <w:jc w:val="center"/>
            </w:pPr>
            <w:r>
              <w:t>Описание работ по внедрению</w:t>
            </w:r>
          </w:p>
        </w:tc>
      </w:tr>
      <w:tr w:rsidR="009B4164" w14:paraId="5E7DB325" w14:textId="77777777" w:rsidTr="00C92BCB">
        <w:tc>
          <w:tcPr>
            <w:tcW w:w="2547" w:type="dxa"/>
          </w:tcPr>
          <w:p w14:paraId="66ACEFDB" w14:textId="4FBBAC6F" w:rsidR="009B4164" w:rsidRPr="009B4164" w:rsidRDefault="00225C8D" w:rsidP="001F5464">
            <w:bookmarkStart w:id="49" w:name="_GoBack" w:colFirst="0" w:colLast="0"/>
            <w:r>
              <w:t>1</w:t>
            </w:r>
            <w:r w:rsidR="00584E85">
              <w:t xml:space="preserve"> </w:t>
            </w:r>
            <w:r w:rsidR="00136CF3" w:rsidRPr="00136CF3">
              <w:t>Настройка и доработка системы</w:t>
            </w:r>
          </w:p>
        </w:tc>
        <w:tc>
          <w:tcPr>
            <w:tcW w:w="7591" w:type="dxa"/>
          </w:tcPr>
          <w:p w14:paraId="137A8645" w14:textId="037E778D" w:rsidR="009B4164" w:rsidRDefault="00136CF3" w:rsidP="00584E85">
            <w:pPr>
              <w:jc w:val="both"/>
            </w:pPr>
            <w:r w:rsidRPr="00136CF3">
              <w:t>На этом этапе происходит установка и первоначальная настройка ИС в соответствии с ТЗ. При необходимости выполняются доработки функционала под с</w:t>
            </w:r>
            <w:r>
              <w:t>пецифические потребности</w:t>
            </w:r>
            <w:r w:rsidRPr="00136CF3">
              <w:t>.</w:t>
            </w:r>
          </w:p>
        </w:tc>
      </w:tr>
      <w:tr w:rsidR="009B4164" w14:paraId="17E8DFB8" w14:textId="77777777" w:rsidTr="00C92BCB">
        <w:tc>
          <w:tcPr>
            <w:tcW w:w="2547" w:type="dxa"/>
          </w:tcPr>
          <w:p w14:paraId="174E877B" w14:textId="65EC2688" w:rsidR="009B4164" w:rsidRPr="00650E10" w:rsidRDefault="00225C8D" w:rsidP="001F5464">
            <w:r>
              <w:lastRenderedPageBreak/>
              <w:t>2</w:t>
            </w:r>
            <w:r w:rsidR="00650E10" w:rsidRPr="00650E10">
              <w:t xml:space="preserve"> </w:t>
            </w:r>
            <w:r w:rsidR="00650E10">
              <w:t xml:space="preserve"> </w:t>
            </w:r>
            <w:r w:rsidR="001410BD">
              <w:t>Знакомство с руководством пользователя</w:t>
            </w:r>
          </w:p>
        </w:tc>
        <w:tc>
          <w:tcPr>
            <w:tcW w:w="7591" w:type="dxa"/>
          </w:tcPr>
          <w:p w14:paraId="3AB048E2" w14:textId="302CDD81" w:rsidR="009B4164" w:rsidRPr="00650E10" w:rsidRDefault="001410BD" w:rsidP="001410BD">
            <w:pPr>
              <w:jc w:val="both"/>
            </w:pPr>
            <w:r w:rsidRPr="001410BD">
              <w:t>Передача пользователю руководства пользователя в бумажном или электронном виде. Самостоятельное изучение пользователем структуры программы, её интерфейса, основных функций и порядка работы. Ознакомление с разделами: назначение программы, описание операций, возможные аварийные ситуации и способы их устранения. При возникновении вопросов пользователь обращается к разработчику или руководителю.</w:t>
            </w:r>
          </w:p>
        </w:tc>
      </w:tr>
      <w:tr w:rsidR="009B4164" w14:paraId="126BF2B4" w14:textId="77777777" w:rsidTr="00C92BCB">
        <w:tc>
          <w:tcPr>
            <w:tcW w:w="2547" w:type="dxa"/>
          </w:tcPr>
          <w:p w14:paraId="5BDB529C" w14:textId="2FDB3B98" w:rsidR="009B4164" w:rsidRPr="009B4164" w:rsidRDefault="00225C8D" w:rsidP="001F5464">
            <w:r>
              <w:t xml:space="preserve">3 </w:t>
            </w:r>
            <w:r w:rsidR="00584E85">
              <w:t>Эксплуатация</w:t>
            </w:r>
          </w:p>
        </w:tc>
        <w:tc>
          <w:tcPr>
            <w:tcW w:w="7591" w:type="dxa"/>
          </w:tcPr>
          <w:p w14:paraId="07FD106E" w14:textId="2AA012FA" w:rsidR="009B4164" w:rsidRDefault="00584E85" w:rsidP="00584E85">
            <w:pPr>
              <w:jc w:val="both"/>
            </w:pPr>
            <w:r w:rsidRPr="00584E85">
              <w:t>Выполнение пользователем контрольного примера д</w:t>
            </w:r>
            <w:r>
              <w:t>ля проверки работоспособности, с</w:t>
            </w:r>
            <w:r w:rsidRPr="00584E85">
              <w:t>равнение полученных результатов с ожидаемыми</w:t>
            </w:r>
            <w:r>
              <w:t>, ф</w:t>
            </w:r>
            <w:r w:rsidRPr="00584E85">
              <w:t>иксация замечаний (при наличии) и их устранение. Начало полноценной эксплуатации программы в рабочем процессе пользователя.</w:t>
            </w:r>
          </w:p>
        </w:tc>
      </w:tr>
      <w:bookmarkEnd w:id="49"/>
    </w:tbl>
    <w:p w14:paraId="59CB9D30" w14:textId="28F80543" w:rsidR="009B4164" w:rsidRDefault="009B4164" w:rsidP="00D1256F">
      <w:pPr>
        <w:spacing w:after="0" w:line="240" w:lineRule="auto"/>
        <w:ind w:firstLine="709"/>
        <w:jc w:val="both"/>
      </w:pPr>
    </w:p>
    <w:p w14:paraId="241D7615" w14:textId="7E5E93D1" w:rsidR="00D33D8A" w:rsidRDefault="00D33D8A" w:rsidP="00D919AC">
      <w:pPr>
        <w:spacing w:after="0" w:line="240" w:lineRule="auto"/>
        <w:ind w:firstLine="709"/>
        <w:jc w:val="both"/>
      </w:pPr>
      <w:r w:rsidRPr="00D33D8A">
        <w:t>Сопровожд</w:t>
      </w:r>
      <w:r w:rsidR="004A6602">
        <w:t xml:space="preserve">ение </w:t>
      </w:r>
      <w:r w:rsidR="00E778C2">
        <w:t>ИС</w:t>
      </w:r>
      <w:r w:rsidRPr="00D33D8A">
        <w:t xml:space="preserve"> </w:t>
      </w:r>
      <w:r w:rsidR="004A6602">
        <w:t>– э</w:t>
      </w:r>
      <w:r w:rsidRPr="00D33D8A">
        <w:t>то комплекс мероприятий, направленных на поддержание работоспособности программного обеспечения после его ввода в эксплуатацию, включающий исправление обнаруженных ошибок, адаптацию к изменяющимся условиям работы, консультационную поддержку пользователей и доработку функционала в соответствии с новыми требованиями. Сопровождение обеспечивает стабильную работу системы на протяжении всего её жизненного цикла.</w:t>
      </w:r>
    </w:p>
    <w:p w14:paraId="346EEE92" w14:textId="02295BCC" w:rsidR="001410BD" w:rsidRDefault="001410BD" w:rsidP="001410BD">
      <w:pPr>
        <w:spacing w:after="0" w:line="240" w:lineRule="auto"/>
        <w:ind w:firstLine="709"/>
        <w:jc w:val="both"/>
      </w:pPr>
      <w:r>
        <w:t xml:space="preserve">Сопровождение </w:t>
      </w:r>
      <w:r>
        <w:t>ИС имеет</w:t>
      </w:r>
      <w:r>
        <w:t xml:space="preserve"> </w:t>
      </w:r>
      <w:r>
        <w:t>следующие цели:</w:t>
      </w:r>
    </w:p>
    <w:p w14:paraId="41FA709E" w14:textId="265B4F54" w:rsidR="001410BD" w:rsidRDefault="001410BD" w:rsidP="001410BD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обеспечение бесперебойной работы;</w:t>
      </w:r>
    </w:p>
    <w:p w14:paraId="23E545C9" w14:textId="2470D9A5" w:rsidR="001410BD" w:rsidRDefault="001410BD" w:rsidP="001410BD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</w:t>
      </w:r>
      <w:r>
        <w:t>онсульта</w:t>
      </w:r>
      <w:r>
        <w:t>ционная поддержка пользователей;</w:t>
      </w:r>
    </w:p>
    <w:p w14:paraId="450D36F2" w14:textId="6A0CF7AD" w:rsidR="001410BD" w:rsidRDefault="001410BD" w:rsidP="001410BD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</w:t>
      </w:r>
      <w:r>
        <w:t>д</w:t>
      </w:r>
      <w:r>
        <w:t>аптация к изменяющимся условиям;</w:t>
      </w:r>
    </w:p>
    <w:p w14:paraId="05B28DA3" w14:textId="314A01B9" w:rsidR="001410BD" w:rsidRDefault="001410BD" w:rsidP="001410BD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совершенствование функционала;</w:t>
      </w:r>
    </w:p>
    <w:p w14:paraId="069F91CB" w14:textId="630CF7D5" w:rsidR="001410BD" w:rsidRDefault="001410BD" w:rsidP="001410BD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</w:t>
      </w:r>
      <w:r>
        <w:t>окум</w:t>
      </w:r>
      <w:r>
        <w:t>ентирование изменений.</w:t>
      </w:r>
    </w:p>
    <w:p w14:paraId="5F44A53E" w14:textId="09E7F35C" w:rsidR="002765E4" w:rsidRDefault="002765E4" w:rsidP="00D919AC">
      <w:pPr>
        <w:spacing w:after="0" w:line="240" w:lineRule="auto"/>
        <w:ind w:firstLine="709"/>
        <w:jc w:val="both"/>
      </w:pPr>
      <w:r>
        <w:t>План сопровождения</w:t>
      </w:r>
      <w:r w:rsidR="001F5464">
        <w:t xml:space="preserve"> ПО</w:t>
      </w:r>
      <w:r>
        <w:t xml:space="preserve"> «Планёр» представлен в таблице 4.</w:t>
      </w:r>
    </w:p>
    <w:p w14:paraId="7CE83457" w14:textId="77777777" w:rsidR="00D07A2E" w:rsidRDefault="00D07A2E" w:rsidP="00D919AC">
      <w:pPr>
        <w:spacing w:after="0" w:line="240" w:lineRule="auto"/>
        <w:ind w:firstLine="709"/>
        <w:jc w:val="both"/>
      </w:pPr>
    </w:p>
    <w:p w14:paraId="34CF9066" w14:textId="372F1224" w:rsidR="002765E4" w:rsidRDefault="002765E4" w:rsidP="002765E4">
      <w:pPr>
        <w:spacing w:after="0" w:line="240" w:lineRule="auto"/>
        <w:ind w:firstLine="709"/>
        <w:jc w:val="both"/>
      </w:pPr>
      <w:r>
        <w:t>Таблица 4 – План сопр</w:t>
      </w:r>
      <w:r w:rsidR="001410BD">
        <w:t>овождения</w:t>
      </w:r>
      <w:r w:rsidR="00BB1690">
        <w:t xml:space="preserve"> ПО</w:t>
      </w:r>
      <w:r w:rsidR="001410BD">
        <w:t xml:space="preserve"> «Планёр»</w:t>
      </w:r>
    </w:p>
    <w:p w14:paraId="19E378BE" w14:textId="77777777" w:rsidR="002765E4" w:rsidRDefault="002765E4" w:rsidP="002765E4">
      <w:pPr>
        <w:spacing w:after="0" w:line="240" w:lineRule="auto"/>
        <w:ind w:firstLine="709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6741"/>
      </w:tblGrid>
      <w:tr w:rsidR="002765E4" w14:paraId="7960D1E3" w14:textId="77777777" w:rsidTr="001410BD">
        <w:tc>
          <w:tcPr>
            <w:tcW w:w="3397" w:type="dxa"/>
            <w:vAlign w:val="center"/>
          </w:tcPr>
          <w:p w14:paraId="469BC2C7" w14:textId="7E63FD6A" w:rsidR="002765E4" w:rsidRPr="009B4164" w:rsidRDefault="002765E4" w:rsidP="00650E10">
            <w:pPr>
              <w:jc w:val="center"/>
            </w:pPr>
            <w:r w:rsidRPr="009B4164">
              <w:t>Номер и назва</w:t>
            </w:r>
            <w:r w:rsidR="00986BFB">
              <w:t>ние элемента сопровождения</w:t>
            </w:r>
          </w:p>
        </w:tc>
        <w:tc>
          <w:tcPr>
            <w:tcW w:w="6741" w:type="dxa"/>
            <w:vAlign w:val="center"/>
          </w:tcPr>
          <w:p w14:paraId="608C1725" w14:textId="73D8BFCA" w:rsidR="002765E4" w:rsidRDefault="002765E4" w:rsidP="00986BFB">
            <w:pPr>
              <w:jc w:val="center"/>
            </w:pPr>
            <w:r>
              <w:t xml:space="preserve">Описание работ по </w:t>
            </w:r>
            <w:r w:rsidR="00986BFB">
              <w:t>сопровождению</w:t>
            </w:r>
          </w:p>
        </w:tc>
      </w:tr>
      <w:tr w:rsidR="002765E4" w14:paraId="2DB1BC87" w14:textId="77777777" w:rsidTr="001410BD">
        <w:tc>
          <w:tcPr>
            <w:tcW w:w="3397" w:type="dxa"/>
          </w:tcPr>
          <w:p w14:paraId="1260DD71" w14:textId="58CFA2B3" w:rsidR="002765E4" w:rsidRPr="009B4164" w:rsidRDefault="00986BFB" w:rsidP="001F5464">
            <w:r>
              <w:t>1 Поддержка связи с пользователями</w:t>
            </w:r>
          </w:p>
        </w:tc>
        <w:tc>
          <w:tcPr>
            <w:tcW w:w="6741" w:type="dxa"/>
          </w:tcPr>
          <w:p w14:paraId="291BE1CA" w14:textId="2330F682" w:rsidR="002765E4" w:rsidRPr="00986BFB" w:rsidRDefault="00986BFB" w:rsidP="00650E10">
            <w:pPr>
              <w:jc w:val="both"/>
            </w:pPr>
            <w:r>
              <w:t xml:space="preserve">Ответы на вопросы пользователей, возникающие в процессе эксплуатации системы, посредством телефонной связи, электронной почты, мессенджера </w:t>
            </w:r>
            <w:r>
              <w:rPr>
                <w:lang w:val="en-US"/>
              </w:rPr>
              <w:t>MAX</w:t>
            </w:r>
            <w:r>
              <w:t xml:space="preserve">, </w:t>
            </w:r>
            <w:r w:rsidR="00C45358">
              <w:t>форма обратной связи в ЯндексФорм.</w:t>
            </w:r>
          </w:p>
        </w:tc>
      </w:tr>
      <w:tr w:rsidR="002765E4" w14:paraId="6A958AF1" w14:textId="77777777" w:rsidTr="001410BD">
        <w:tc>
          <w:tcPr>
            <w:tcW w:w="3397" w:type="dxa"/>
          </w:tcPr>
          <w:p w14:paraId="169A5F16" w14:textId="5D8724F4" w:rsidR="002765E4" w:rsidRPr="009B4164" w:rsidRDefault="001410BD" w:rsidP="001F5464">
            <w:r>
              <w:t xml:space="preserve">2 </w:t>
            </w:r>
            <w:r w:rsidRPr="001410BD">
              <w:t>Мониторинг работоспособности</w:t>
            </w:r>
          </w:p>
        </w:tc>
        <w:tc>
          <w:tcPr>
            <w:tcW w:w="6741" w:type="dxa"/>
          </w:tcPr>
          <w:p w14:paraId="3B3E92E1" w14:textId="07335E2C" w:rsidR="002765E4" w:rsidRDefault="001410BD" w:rsidP="00650E10">
            <w:pPr>
              <w:jc w:val="both"/>
            </w:pPr>
            <w:r w:rsidRPr="001410BD">
              <w:t>Регулярная проверка работоспособности программы на различных конфигурациях оборудования и версиях операционной системы. Отслеживание возникновения сбоев и ошибок в процессе эксплуатации. Ведение журнала зафиксированных ошибок.</w:t>
            </w:r>
          </w:p>
        </w:tc>
      </w:tr>
      <w:tr w:rsidR="002765E4" w14:paraId="1B73587B" w14:textId="77777777" w:rsidTr="001410BD">
        <w:tc>
          <w:tcPr>
            <w:tcW w:w="3397" w:type="dxa"/>
          </w:tcPr>
          <w:p w14:paraId="06002B27" w14:textId="2E1F8F99" w:rsidR="002765E4" w:rsidRPr="009B4164" w:rsidRDefault="001410BD" w:rsidP="001F5464">
            <w:r>
              <w:lastRenderedPageBreak/>
              <w:t xml:space="preserve">3 </w:t>
            </w:r>
            <w:r w:rsidRPr="001410BD">
              <w:t>Обработка ошибок и сбоев</w:t>
            </w:r>
          </w:p>
        </w:tc>
        <w:tc>
          <w:tcPr>
            <w:tcW w:w="6741" w:type="dxa"/>
          </w:tcPr>
          <w:p w14:paraId="4F842459" w14:textId="6B5ECFE1" w:rsidR="002765E4" w:rsidRDefault="00BB1690" w:rsidP="00BB1690">
            <w:pPr>
              <w:jc w:val="both"/>
            </w:pPr>
            <w:r w:rsidRPr="00BB1690">
              <w:t>Приём заявок от поль</w:t>
            </w:r>
            <w:r>
              <w:t xml:space="preserve">зователей о выявленных ошибках. </w:t>
            </w:r>
            <w:r w:rsidRPr="00BB1690">
              <w:t>Разработка исправлен</w:t>
            </w:r>
            <w:r>
              <w:t>ий и выпуск обновлённой версии.</w:t>
            </w:r>
          </w:p>
        </w:tc>
      </w:tr>
      <w:tr w:rsidR="002765E4" w14:paraId="2ABCD769" w14:textId="77777777" w:rsidTr="001410BD">
        <w:tc>
          <w:tcPr>
            <w:tcW w:w="3397" w:type="dxa"/>
          </w:tcPr>
          <w:p w14:paraId="33161A9C" w14:textId="2BA770A9" w:rsidR="002765E4" w:rsidRPr="009B4164" w:rsidRDefault="001410BD" w:rsidP="001F5464">
            <w:r>
              <w:t xml:space="preserve">4 </w:t>
            </w:r>
            <w:r w:rsidRPr="001410BD">
              <w:t xml:space="preserve">Обновление </w:t>
            </w:r>
            <w:r>
              <w:t>ПО</w:t>
            </w:r>
          </w:p>
        </w:tc>
        <w:tc>
          <w:tcPr>
            <w:tcW w:w="6741" w:type="dxa"/>
          </w:tcPr>
          <w:p w14:paraId="7207A7CA" w14:textId="421967C2" w:rsidR="002765E4" w:rsidRDefault="00BB1690" w:rsidP="00BB1690">
            <w:pPr>
              <w:jc w:val="both"/>
            </w:pPr>
            <w:r w:rsidRPr="00BB1690">
              <w:t xml:space="preserve">Выпуск новых версий программы с исправлением ошибок, улучшением производительности и добавлением новых функций. Распространение обновлений в виде нового дистрибутива или </w:t>
            </w:r>
            <w:r>
              <w:t>патча.</w:t>
            </w:r>
          </w:p>
        </w:tc>
      </w:tr>
      <w:tr w:rsidR="001410BD" w14:paraId="5FD458FD" w14:textId="77777777" w:rsidTr="001410BD">
        <w:tc>
          <w:tcPr>
            <w:tcW w:w="3397" w:type="dxa"/>
          </w:tcPr>
          <w:p w14:paraId="4890A7E6" w14:textId="36593022" w:rsidR="001410BD" w:rsidRPr="009B4164" w:rsidRDefault="001410BD" w:rsidP="001F5464">
            <w:r>
              <w:t xml:space="preserve">5 </w:t>
            </w:r>
            <w:r w:rsidRPr="001410BD">
              <w:t>Доработка функционала</w:t>
            </w:r>
          </w:p>
        </w:tc>
        <w:tc>
          <w:tcPr>
            <w:tcW w:w="6741" w:type="dxa"/>
          </w:tcPr>
          <w:p w14:paraId="708600A9" w14:textId="741D55F6" w:rsidR="001410BD" w:rsidRDefault="00BB1690" w:rsidP="00BB1690">
            <w:pPr>
              <w:jc w:val="both"/>
            </w:pPr>
            <w:r w:rsidRPr="00BB1690">
              <w:t>Анализ предложений пользователей по улучшению программы.</w:t>
            </w:r>
            <w:r>
              <w:t xml:space="preserve"> При согласовании с заказчиком – </w:t>
            </w:r>
            <w:r w:rsidRPr="00BB1690">
              <w:t xml:space="preserve"> разра</w:t>
            </w:r>
            <w:r>
              <w:t>ботка и внедрение новых функций.</w:t>
            </w:r>
          </w:p>
        </w:tc>
      </w:tr>
      <w:tr w:rsidR="001410BD" w14:paraId="491DC96B" w14:textId="77777777" w:rsidTr="001410BD">
        <w:tc>
          <w:tcPr>
            <w:tcW w:w="3397" w:type="dxa"/>
          </w:tcPr>
          <w:p w14:paraId="24604C04" w14:textId="1507314B" w:rsidR="001410BD" w:rsidRPr="009B4164" w:rsidRDefault="001410BD" w:rsidP="001F5464">
            <w:r>
              <w:t xml:space="preserve">6 </w:t>
            </w:r>
            <w:r w:rsidRPr="001410BD">
              <w:t>Документирование и отчётность</w:t>
            </w:r>
          </w:p>
        </w:tc>
        <w:tc>
          <w:tcPr>
            <w:tcW w:w="6741" w:type="dxa"/>
          </w:tcPr>
          <w:p w14:paraId="1D510AF3" w14:textId="06786842" w:rsidR="001410BD" w:rsidRDefault="00BB1690" w:rsidP="00BB1690">
            <w:pPr>
              <w:jc w:val="both"/>
            </w:pPr>
            <w:r w:rsidRPr="00BB1690">
              <w:t>Ведение журнала учёта обращений пользователей. Фиксация всех выявленных ошибок и способов их устранения. Обновление руководства пользователя при добавлении новых функ</w:t>
            </w:r>
            <w:r>
              <w:t>ций или изменении существующих.</w:t>
            </w:r>
          </w:p>
        </w:tc>
      </w:tr>
    </w:tbl>
    <w:p w14:paraId="75E5BA5C" w14:textId="120E2AC5" w:rsidR="00D919AC" w:rsidRDefault="00D919AC" w:rsidP="00D919AC">
      <w:pPr>
        <w:spacing w:after="0" w:line="240" w:lineRule="auto"/>
        <w:ind w:firstLine="709"/>
        <w:jc w:val="both"/>
      </w:pPr>
    </w:p>
    <w:p w14:paraId="448B91DC" w14:textId="5380831C" w:rsidR="002765E4" w:rsidRDefault="002765E4" w:rsidP="00D919AC">
      <w:pPr>
        <w:spacing w:after="0" w:line="240" w:lineRule="auto"/>
        <w:ind w:firstLine="709"/>
        <w:jc w:val="both"/>
      </w:pPr>
    </w:p>
    <w:p w14:paraId="0432A3FD" w14:textId="77777777" w:rsidR="002765E4" w:rsidRPr="00457D8A" w:rsidRDefault="002765E4" w:rsidP="00D919AC">
      <w:pPr>
        <w:spacing w:after="0" w:line="240" w:lineRule="auto"/>
        <w:ind w:firstLine="709"/>
        <w:jc w:val="both"/>
      </w:pPr>
    </w:p>
    <w:p w14:paraId="01944E2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bookmarkStart w:id="50" w:name="_Toc115102443"/>
      <w:bookmarkStart w:id="51" w:name="_Toc191391135"/>
      <w:r>
        <w:rPr>
          <w:rFonts w:cs="Times New Roman"/>
          <w:b/>
          <w:bCs/>
          <w:sz w:val="32"/>
          <w:szCs w:val="32"/>
        </w:rPr>
        <w:br w:type="page"/>
      </w:r>
    </w:p>
    <w:p w14:paraId="7588673C" w14:textId="5F3EA6DD" w:rsidR="00F55492" w:rsidRPr="00FE682D" w:rsidRDefault="00F55492" w:rsidP="00FE682D">
      <w:pPr>
        <w:pStyle w:val="1"/>
        <w:spacing w:after="0"/>
        <w:ind w:firstLine="0"/>
      </w:pPr>
      <w:bookmarkStart w:id="52" w:name="_Toc191392418"/>
      <w:bookmarkStart w:id="53" w:name="_Toc191392471"/>
      <w:bookmarkStart w:id="54" w:name="_Toc221608878"/>
      <w:bookmarkStart w:id="55" w:name="_Toc222988032"/>
      <w:r w:rsidRPr="00FE682D">
        <w:lastRenderedPageBreak/>
        <w:t>Заключение</w:t>
      </w:r>
      <w:bookmarkEnd w:id="50"/>
      <w:bookmarkEnd w:id="51"/>
      <w:bookmarkEnd w:id="52"/>
      <w:bookmarkEnd w:id="53"/>
      <w:bookmarkEnd w:id="54"/>
      <w:bookmarkEnd w:id="55"/>
    </w:p>
    <w:p w14:paraId="0CED57EB" w14:textId="31869D76" w:rsidR="00FF27E5" w:rsidRDefault="00FF27E5" w:rsidP="00030797">
      <w:pPr>
        <w:spacing w:after="0" w:line="240" w:lineRule="auto"/>
      </w:pPr>
    </w:p>
    <w:p w14:paraId="14537E4E" w14:textId="62212B6C" w:rsidR="00030797" w:rsidRDefault="00030797" w:rsidP="00030797">
      <w:pPr>
        <w:spacing w:after="0" w:line="240" w:lineRule="auto"/>
      </w:pPr>
    </w:p>
    <w:p w14:paraId="2D8BAF75" w14:textId="7F06D531" w:rsidR="00030797" w:rsidRDefault="00030797" w:rsidP="00030797">
      <w:pPr>
        <w:spacing w:after="0" w:line="240" w:lineRule="auto"/>
      </w:pPr>
    </w:p>
    <w:p w14:paraId="442DAFDD" w14:textId="27C07CE4" w:rsidR="00030797" w:rsidRDefault="00030797" w:rsidP="00030797">
      <w:pPr>
        <w:spacing w:after="0" w:line="240" w:lineRule="auto"/>
      </w:pPr>
    </w:p>
    <w:p w14:paraId="1E83F4DF" w14:textId="4755D1C6" w:rsidR="00030797" w:rsidRDefault="00030797" w:rsidP="00030797">
      <w:pPr>
        <w:spacing w:after="0" w:line="240" w:lineRule="auto"/>
      </w:pPr>
    </w:p>
    <w:p w14:paraId="425D6CB3" w14:textId="151FEBB7" w:rsidR="00030797" w:rsidRDefault="00030797" w:rsidP="00030797">
      <w:pPr>
        <w:spacing w:after="0" w:line="240" w:lineRule="auto"/>
      </w:pPr>
    </w:p>
    <w:p w14:paraId="04A29969" w14:textId="6CE40105" w:rsidR="00030797" w:rsidRDefault="00030797" w:rsidP="00030797">
      <w:pPr>
        <w:spacing w:after="0" w:line="240" w:lineRule="auto"/>
      </w:pPr>
    </w:p>
    <w:p w14:paraId="02081FA5" w14:textId="0CB2B61D" w:rsidR="00030797" w:rsidRDefault="00030797">
      <w:r>
        <w:br w:type="page"/>
      </w:r>
    </w:p>
    <w:p w14:paraId="3F0140B8" w14:textId="7E78E7D4" w:rsidR="00030797" w:rsidRPr="00FE682D" w:rsidRDefault="00030797" w:rsidP="00FE682D">
      <w:pPr>
        <w:pStyle w:val="1"/>
        <w:spacing w:after="0"/>
        <w:ind w:firstLine="0"/>
      </w:pPr>
      <w:bookmarkStart w:id="56" w:name="_Toc191392419"/>
      <w:bookmarkStart w:id="57" w:name="_Toc191392472"/>
      <w:bookmarkStart w:id="58" w:name="_Toc221608879"/>
      <w:bookmarkStart w:id="59" w:name="_Toc222988033"/>
      <w:r w:rsidRPr="00FE682D">
        <w:lastRenderedPageBreak/>
        <w:t>Список использованных источников</w:t>
      </w:r>
      <w:bookmarkEnd w:id="56"/>
      <w:bookmarkEnd w:id="57"/>
      <w:bookmarkEnd w:id="58"/>
      <w:bookmarkEnd w:id="59"/>
    </w:p>
    <w:p w14:paraId="7F629970" w14:textId="53AFECDC" w:rsidR="00030797" w:rsidRDefault="00030797" w:rsidP="00030797">
      <w:pPr>
        <w:spacing w:after="0" w:line="240" w:lineRule="auto"/>
      </w:pPr>
    </w:p>
    <w:p w14:paraId="1F1EA90A" w14:textId="7647946F" w:rsidR="00030797" w:rsidRDefault="00030797" w:rsidP="00030797">
      <w:pPr>
        <w:spacing w:after="0" w:line="240" w:lineRule="auto"/>
      </w:pPr>
    </w:p>
    <w:p w14:paraId="5459C682" w14:textId="3BD5B4CE" w:rsidR="00D43E12" w:rsidRPr="00D43E12" w:rsidRDefault="00D43E12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Гагарина</w:t>
      </w:r>
      <w:r w:rsidR="007933EB">
        <w:rPr>
          <w:szCs w:val="28"/>
        </w:rPr>
        <w:t xml:space="preserve">, Л.Г. </w:t>
      </w:r>
      <w:r w:rsidRPr="00D43E12">
        <w:rPr>
          <w:szCs w:val="28"/>
        </w:rPr>
        <w:t>Технология разработки программного обеспечения: учебное пособи</w:t>
      </w:r>
      <w:r w:rsidR="007933EB">
        <w:rPr>
          <w:szCs w:val="28"/>
        </w:rPr>
        <w:t xml:space="preserve">е / Л.Г. Гагарина, Е.В. </w:t>
      </w:r>
      <w:r w:rsidR="007933EB" w:rsidRPr="00D43E12">
        <w:rPr>
          <w:szCs w:val="28"/>
        </w:rPr>
        <w:t xml:space="preserve">Кокорева, </w:t>
      </w:r>
      <w:r w:rsidR="007933EB">
        <w:rPr>
          <w:szCs w:val="28"/>
        </w:rPr>
        <w:t xml:space="preserve">Б.Д. </w:t>
      </w:r>
      <w:r w:rsidR="007933EB" w:rsidRPr="00D43E12">
        <w:rPr>
          <w:szCs w:val="28"/>
        </w:rPr>
        <w:t xml:space="preserve">Виснадул. </w:t>
      </w:r>
      <w:r w:rsidR="00EC065E">
        <w:rPr>
          <w:szCs w:val="28"/>
        </w:rPr>
        <w:t xml:space="preserve"> – М.</w:t>
      </w:r>
      <w:r w:rsidR="003D3DB6">
        <w:rPr>
          <w:szCs w:val="28"/>
        </w:rPr>
        <w:t xml:space="preserve"> </w:t>
      </w:r>
      <w:r w:rsidR="00EC065E">
        <w:rPr>
          <w:szCs w:val="28"/>
        </w:rPr>
        <w:t>: ИД ФОРУМ: ИНФРА-М, 2023</w:t>
      </w:r>
      <w:r w:rsidRPr="00D43E12">
        <w:rPr>
          <w:szCs w:val="28"/>
        </w:rPr>
        <w:t>. – 400 с.</w:t>
      </w:r>
    </w:p>
    <w:p w14:paraId="0BE2CF12" w14:textId="76A3F355" w:rsidR="007933EB" w:rsidRDefault="007933EB" w:rsidP="00D03D9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360"/>
        <w:jc w:val="both"/>
        <w:rPr>
          <w:szCs w:val="28"/>
        </w:rPr>
      </w:pPr>
      <w:r>
        <w:rPr>
          <w:szCs w:val="28"/>
        </w:rPr>
        <w:t>Подбельский, В.В. Программирование. Базовый курс С</w:t>
      </w:r>
      <w:r w:rsidRPr="007933EB">
        <w:rPr>
          <w:szCs w:val="28"/>
        </w:rPr>
        <w:t>#</w:t>
      </w:r>
      <w:r>
        <w:rPr>
          <w:szCs w:val="28"/>
        </w:rPr>
        <w:t xml:space="preserve">: учебник для среднего профессионального образования / В.В. Подбельский. – Москва : Издательство Юрайт, 2026. – 369 с.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hyperlink r:id="rId23" w:anchor="page/2" w:history="1">
        <w:r w:rsidR="00D03D92" w:rsidRPr="00F0001C">
          <w:rPr>
            <w:rStyle w:val="ae"/>
            <w:szCs w:val="28"/>
          </w:rPr>
          <w:t>https://urait.ru/viewer/programmirovanie-bazovyy-kurs-s-598935#page/2</w:t>
        </w:r>
      </w:hyperlink>
      <w:r w:rsidR="00D03D92">
        <w:rPr>
          <w:szCs w:val="28"/>
        </w:rPr>
        <w:t xml:space="preserve"> </w:t>
      </w:r>
    </w:p>
    <w:p w14:paraId="1321423F" w14:textId="612A1143" w:rsidR="00D43E12" w:rsidRDefault="003D3DB6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СТО 02069024.101 – 2015</w:t>
      </w:r>
      <w:r>
        <w:rPr>
          <w:szCs w:val="28"/>
        </w:rPr>
        <w:t xml:space="preserve">. </w:t>
      </w:r>
      <w:r w:rsidR="00D43E12" w:rsidRPr="00D43E12">
        <w:rPr>
          <w:szCs w:val="28"/>
        </w:rPr>
        <w:t xml:space="preserve">Работы студенческие. Общие </w:t>
      </w:r>
      <w:r>
        <w:rPr>
          <w:szCs w:val="28"/>
        </w:rPr>
        <w:t>требования и правила оформления</w:t>
      </w:r>
      <w:r w:rsidR="00D43E12" w:rsidRPr="00D43E12">
        <w:rPr>
          <w:szCs w:val="28"/>
        </w:rPr>
        <w:t xml:space="preserve"> – Оренбург : Изд-во ОГУ, 2015. – 89 с.</w:t>
      </w:r>
    </w:p>
    <w:p w14:paraId="25E51800" w14:textId="0F5B18C5" w:rsidR="002E057E" w:rsidRDefault="002D3A15" w:rsidP="002D3A15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2D3A15">
        <w:rPr>
          <w:szCs w:val="28"/>
        </w:rPr>
        <w:t>Нейросеть DeepSeek</w:t>
      </w:r>
      <w:r w:rsidR="00267282">
        <w:rPr>
          <w:szCs w:val="28"/>
        </w:rPr>
        <w:t xml:space="preserve"> </w:t>
      </w:r>
      <w:r w:rsidR="00267282">
        <w:rPr>
          <w:szCs w:val="28"/>
          <w:lang w:val="en-US"/>
        </w:rPr>
        <w:t>AI</w:t>
      </w:r>
      <w:r w:rsidR="00267282" w:rsidRPr="009B0830">
        <w:rPr>
          <w:szCs w:val="28"/>
        </w:rPr>
        <w:t>, 2026</w:t>
      </w:r>
      <w:r w:rsidRPr="002D3A15">
        <w:rPr>
          <w:szCs w:val="28"/>
        </w:rPr>
        <w:t xml:space="preserve"> [Электронный ресур</w:t>
      </w:r>
      <w:r w:rsidR="00B24F8A">
        <w:rPr>
          <w:szCs w:val="28"/>
        </w:rPr>
        <w:t>с</w:t>
      </w:r>
      <w:r w:rsidRPr="002D3A15">
        <w:rPr>
          <w:szCs w:val="28"/>
        </w:rPr>
        <w:t xml:space="preserve">]. – Режим доступа: </w:t>
      </w:r>
      <w:hyperlink r:id="rId24" w:history="1">
        <w:r w:rsidR="00D03D92" w:rsidRPr="00F0001C">
          <w:rPr>
            <w:rStyle w:val="ae"/>
            <w:szCs w:val="28"/>
          </w:rPr>
          <w:t>https://chat.deepseek.com</w:t>
        </w:r>
      </w:hyperlink>
      <w:r w:rsidR="00D03D92">
        <w:rPr>
          <w:szCs w:val="28"/>
        </w:rPr>
        <w:t xml:space="preserve"> </w:t>
      </w:r>
    </w:p>
    <w:p w14:paraId="0F89006F" w14:textId="5B7EE630" w:rsidR="00171B06" w:rsidRPr="00C84361" w:rsidRDefault="00171B06" w:rsidP="00171B06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171B06">
        <w:rPr>
          <w:szCs w:val="28"/>
        </w:rPr>
        <w:t xml:space="preserve">ГОСТ 34.602 – 2020 Информационные технологии. Комплекс стандартов на автоматизированные системы. Техническое задание на создание автоматизированной системы – Москва : Издательство ФГБУ «РСТ», 2022. – 15 с. [Электронный ресурс]. – Режим доступа: </w:t>
      </w:r>
      <w:hyperlink r:id="rId25" w:history="1">
        <w:r w:rsidR="00101504" w:rsidRPr="00C84361">
          <w:t>https://meganorm.ru/Index/76/76009.htm</w:t>
        </w:r>
      </w:hyperlink>
      <w:r w:rsidR="00994C52">
        <w:t xml:space="preserve"> </w:t>
      </w:r>
    </w:p>
    <w:p w14:paraId="6F268D6F" w14:textId="2BC604F0" w:rsidR="00101504" w:rsidRDefault="00101504" w:rsidP="0071325D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71325D">
        <w:rPr>
          <w:szCs w:val="28"/>
        </w:rPr>
        <w:t>ГОСТ Р 59793 – 2021 Информационные технологии. Комплекс стандартов на автоматизированные системы. Автоматизированные системы. Стадии создания – Москва : Издательство ФГБУ «РСТ», 2021. – 8с. [Электронный ресурс].</w:t>
      </w:r>
      <w:r w:rsidR="00C84361" w:rsidRPr="0071325D">
        <w:rPr>
          <w:szCs w:val="28"/>
        </w:rPr>
        <w:t xml:space="preserve"> – Режим доступа: </w:t>
      </w:r>
      <w:hyperlink r:id="rId26" w:history="1">
        <w:r w:rsidR="00D03D92" w:rsidRPr="00F0001C">
          <w:rPr>
            <w:rStyle w:val="ae"/>
            <w:szCs w:val="28"/>
          </w:rPr>
          <w:t>https://moodle.og-ti.ru/mod/resource/view.php?id=635</w:t>
        </w:r>
      </w:hyperlink>
      <w:r w:rsidR="00D03D92">
        <w:rPr>
          <w:szCs w:val="28"/>
        </w:rPr>
        <w:t xml:space="preserve"> </w:t>
      </w:r>
    </w:p>
    <w:p w14:paraId="78A674EA" w14:textId="67C02CB6" w:rsidR="00C81314" w:rsidRDefault="00C81314" w:rsidP="003774D6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3774D6">
        <w:rPr>
          <w:szCs w:val="28"/>
        </w:rPr>
        <w:t>Научная и техническая литература в области планирования эксперимента: Адлер Ю.П., Маркова Е.В., Грановский Ю.В. «Планирование эксперимента при поиске оптимальных условий».</w:t>
      </w:r>
    </w:p>
    <w:p w14:paraId="52802014" w14:textId="06585E13" w:rsidR="003774D6" w:rsidRDefault="003774D6" w:rsidP="003774D6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3774D6">
        <w:rPr>
          <w:szCs w:val="28"/>
        </w:rPr>
        <w:t>Пользовательский интерфейс: что это, виды, как создать и как разработать концепцию UI</w:t>
      </w:r>
      <w:r w:rsidR="00505B2C">
        <w:rPr>
          <w:szCs w:val="28"/>
        </w:rPr>
        <w:t xml:space="preserve"> </w:t>
      </w:r>
      <w:r w:rsidRPr="002D3A15">
        <w:rPr>
          <w:szCs w:val="28"/>
        </w:rPr>
        <w:t>[Электронный ресур</w:t>
      </w:r>
      <w:r>
        <w:rPr>
          <w:szCs w:val="28"/>
        </w:rPr>
        <w:t>с</w:t>
      </w:r>
      <w:r w:rsidRPr="002D3A15">
        <w:rPr>
          <w:szCs w:val="28"/>
        </w:rPr>
        <w:t>]. – Режим доступа:</w:t>
      </w:r>
      <w:r w:rsidR="00505B2C">
        <w:rPr>
          <w:szCs w:val="28"/>
        </w:rPr>
        <w:t xml:space="preserve"> </w:t>
      </w:r>
      <w:hyperlink r:id="rId27" w:history="1">
        <w:r w:rsidR="00F1028B" w:rsidRPr="00D03D92">
          <w:rPr>
            <w:rStyle w:val="ae"/>
            <w:szCs w:val="28"/>
          </w:rPr>
          <w:t>https://kurshub.ru/journal/blog/polzovatelskij-interfejs-chto-eto/</w:t>
        </w:r>
      </w:hyperlink>
      <w:r w:rsidR="00D03D92">
        <w:t xml:space="preserve"> </w:t>
      </w:r>
    </w:p>
    <w:p w14:paraId="6EE75ECD" w14:textId="422310F1" w:rsidR="007933EB" w:rsidRDefault="00455DD4" w:rsidP="00455DD4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455DD4">
        <w:rPr>
          <w:szCs w:val="28"/>
        </w:rPr>
        <w:t>Что такое пользовательский интерфейс и как создать лучший UI</w:t>
      </w:r>
      <w:r w:rsidR="00D802CE">
        <w:rPr>
          <w:szCs w:val="28"/>
        </w:rPr>
        <w:t xml:space="preserve">   </w:t>
      </w:r>
      <w:r w:rsidRPr="002D3A15">
        <w:rPr>
          <w:szCs w:val="28"/>
        </w:rPr>
        <w:t>[Электронный ресур</w:t>
      </w:r>
      <w:r>
        <w:rPr>
          <w:szCs w:val="28"/>
        </w:rPr>
        <w:t>с</w:t>
      </w:r>
      <w:r w:rsidR="00D802CE">
        <w:rPr>
          <w:szCs w:val="28"/>
        </w:rPr>
        <w:t xml:space="preserve">]. – </w:t>
      </w:r>
      <w:r w:rsidRPr="002D3A15">
        <w:rPr>
          <w:szCs w:val="28"/>
        </w:rPr>
        <w:t>Режим доступа:</w:t>
      </w:r>
      <w:r w:rsidR="00D802CE">
        <w:rPr>
          <w:szCs w:val="28"/>
        </w:rPr>
        <w:t xml:space="preserve"> </w:t>
      </w:r>
      <w:hyperlink r:id="rId28" w:history="1">
        <w:r w:rsidR="005A493F" w:rsidRPr="00D03D92">
          <w:rPr>
            <w:rStyle w:val="ae"/>
            <w:szCs w:val="28"/>
          </w:rPr>
          <w:t>https://synergy.ru/akademiya/design/chto_takoe_polzovatelskij_interfejs_i_kak_sozdat_luchshij_ui?v=8</w:t>
        </w:r>
      </w:hyperlink>
    </w:p>
    <w:p w14:paraId="4B4A058D" w14:textId="2B446C9A" w:rsidR="00B4337B" w:rsidRDefault="0093216E" w:rsidP="00D03D9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3216E">
        <w:rPr>
          <w:szCs w:val="28"/>
        </w:rPr>
        <w:t xml:space="preserve">DoE (Design of Experiments) это </w:t>
      </w:r>
      <w:r w:rsidRPr="002D3A15">
        <w:rPr>
          <w:szCs w:val="28"/>
        </w:rPr>
        <w:t>[Электронный ресур</w:t>
      </w:r>
      <w:r>
        <w:rPr>
          <w:szCs w:val="28"/>
        </w:rPr>
        <w:t>с</w:t>
      </w:r>
      <w:r w:rsidRPr="002D3A15">
        <w:rPr>
          <w:szCs w:val="28"/>
        </w:rPr>
        <w:t>]. – Режим доступа:</w:t>
      </w:r>
      <w:r w:rsidRPr="0093216E">
        <w:rPr>
          <w:szCs w:val="28"/>
        </w:rPr>
        <w:t xml:space="preserve"> </w:t>
      </w:r>
      <w:hyperlink r:id="rId29" w:history="1">
        <w:r w:rsidR="00B4337B" w:rsidRPr="00D03D92">
          <w:rPr>
            <w:rStyle w:val="ae"/>
          </w:rPr>
          <w:t>https://inner.su/articles/doe-design-of-experiments-eto/</w:t>
        </w:r>
      </w:hyperlink>
    </w:p>
    <w:p w14:paraId="3DE8A790" w14:textId="1905BE08" w:rsidR="00B4337B" w:rsidRDefault="00D03D92" w:rsidP="00D03D9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360"/>
        <w:jc w:val="both"/>
      </w:pPr>
      <w:r w:rsidRPr="00D03D92">
        <w:rPr>
          <w:szCs w:val="28"/>
        </w:rPr>
        <w:t>Язык С#: где используют, что пишут, как появился и чем хорош</w:t>
      </w:r>
      <w:r>
        <w:rPr>
          <w:szCs w:val="28"/>
        </w:rPr>
        <w:t xml:space="preserve"> </w:t>
      </w:r>
      <w:r w:rsidRPr="002D3A15">
        <w:rPr>
          <w:szCs w:val="28"/>
        </w:rPr>
        <w:t>[Электронный ресур</w:t>
      </w:r>
      <w:r>
        <w:rPr>
          <w:szCs w:val="28"/>
        </w:rPr>
        <w:t>с</w:t>
      </w:r>
      <w:r w:rsidRPr="002D3A15">
        <w:rPr>
          <w:szCs w:val="28"/>
        </w:rPr>
        <w:t>]. – Режим доступа:</w:t>
      </w:r>
      <w:r>
        <w:rPr>
          <w:szCs w:val="28"/>
        </w:rPr>
        <w:t xml:space="preserve"> </w:t>
      </w:r>
      <w:hyperlink r:id="rId30" w:history="1">
        <w:r w:rsidRPr="00F0001C">
          <w:rPr>
            <w:rStyle w:val="ae"/>
            <w:szCs w:val="28"/>
          </w:rPr>
          <w:t>https://skillbox.ru/media/code/yazyk-s-gde-ispolzuyut-chto-pishut-kak-poyavilsya-i-chem-khorosh/?ysclid=mnmvsgd09r513479808</w:t>
        </w:r>
      </w:hyperlink>
      <w:r>
        <w:rPr>
          <w:szCs w:val="28"/>
        </w:rPr>
        <w:t xml:space="preserve"> </w:t>
      </w:r>
    </w:p>
    <w:p w14:paraId="1819D8B7" w14:textId="36F43BA9" w:rsidR="00030797" w:rsidRDefault="00D03D92" w:rsidP="00B806A0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D03D92">
        <w:t>Visual Studio: обзор мощной IDE для профессиональной разработки</w:t>
      </w:r>
      <w:r>
        <w:t xml:space="preserve"> </w:t>
      </w:r>
      <w:r w:rsidRPr="002D3A15">
        <w:rPr>
          <w:szCs w:val="28"/>
        </w:rPr>
        <w:t>[Электронный ресур</w:t>
      </w:r>
      <w:r>
        <w:rPr>
          <w:szCs w:val="28"/>
        </w:rPr>
        <w:t>с</w:t>
      </w:r>
      <w:r w:rsidRPr="002D3A15">
        <w:rPr>
          <w:szCs w:val="28"/>
        </w:rPr>
        <w:t>]. – Режим доступа:</w:t>
      </w:r>
      <w:r>
        <w:t xml:space="preserve"> </w:t>
      </w:r>
      <w:hyperlink r:id="rId31" w:history="1">
        <w:r w:rsidRPr="00F0001C">
          <w:rPr>
            <w:rStyle w:val="ae"/>
          </w:rPr>
          <w:t>https://sky.pro/wiki/javascript/visual-studio-chto-eto-i-dlya-chego-nuzhno/?ysclid=mnmvtcqpk8786600296</w:t>
        </w:r>
      </w:hyperlink>
    </w:p>
    <w:p w14:paraId="52A19723" w14:textId="4888DDE5" w:rsidR="00994C52" w:rsidRDefault="00136CF3" w:rsidP="00136CF3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jc w:val="both"/>
      </w:pPr>
      <w:r w:rsidRPr="00136CF3">
        <w:t>https://www.panram.ru/partners/news/vybor-i-vnedrenie-informatsionnoy-sistemy-polnoe-rukovodstvo/</w:t>
      </w:r>
    </w:p>
    <w:p w14:paraId="1A267561" w14:textId="5071D218" w:rsidR="00030797" w:rsidRDefault="00030797" w:rsidP="00030797">
      <w:pPr>
        <w:spacing w:after="0" w:line="240" w:lineRule="auto"/>
      </w:pPr>
    </w:p>
    <w:p w14:paraId="3995C3FA" w14:textId="418C1ED1" w:rsidR="00030797" w:rsidRDefault="00030797" w:rsidP="00030797">
      <w:pPr>
        <w:spacing w:after="0" w:line="240" w:lineRule="auto"/>
      </w:pPr>
    </w:p>
    <w:p w14:paraId="37871F54" w14:textId="55C9A677" w:rsidR="00030797" w:rsidRDefault="00030797" w:rsidP="00030797">
      <w:pPr>
        <w:spacing w:after="0" w:line="240" w:lineRule="auto"/>
      </w:pPr>
    </w:p>
    <w:p w14:paraId="340411FA" w14:textId="1B326922" w:rsidR="00030797" w:rsidRDefault="00030797" w:rsidP="00030797">
      <w:pPr>
        <w:spacing w:after="0" w:line="240" w:lineRule="auto"/>
      </w:pPr>
    </w:p>
    <w:p w14:paraId="77F7F180" w14:textId="7DF8A585" w:rsidR="00030797" w:rsidRDefault="00030797" w:rsidP="00030797">
      <w:pPr>
        <w:spacing w:after="0" w:line="240" w:lineRule="auto"/>
      </w:pPr>
    </w:p>
    <w:p w14:paraId="46F2E06B" w14:textId="6E984182" w:rsidR="00030797" w:rsidRDefault="00030797">
      <w:r>
        <w:br w:type="page"/>
      </w:r>
    </w:p>
    <w:p w14:paraId="621613DB" w14:textId="29C4ADE9" w:rsidR="00030797" w:rsidRPr="00FE682D" w:rsidRDefault="00030797" w:rsidP="00FE682D">
      <w:pPr>
        <w:pStyle w:val="1"/>
        <w:spacing w:after="0"/>
        <w:ind w:firstLine="0"/>
      </w:pPr>
      <w:bookmarkStart w:id="60" w:name="_Toc191392420"/>
      <w:bookmarkStart w:id="61" w:name="_Toc191392473"/>
      <w:bookmarkStart w:id="62" w:name="_Toc221608880"/>
      <w:bookmarkStart w:id="63" w:name="_Toc222988034"/>
      <w:r w:rsidRPr="00FE682D">
        <w:lastRenderedPageBreak/>
        <w:t>Приложение</w:t>
      </w:r>
      <w:bookmarkEnd w:id="60"/>
      <w:bookmarkEnd w:id="61"/>
      <w:bookmarkEnd w:id="62"/>
      <w:bookmarkEnd w:id="63"/>
    </w:p>
    <w:p w14:paraId="79507F36" w14:textId="1B2C97EA" w:rsidR="00030797" w:rsidRPr="00964CF4" w:rsidRDefault="00030797" w:rsidP="00030797">
      <w:pPr>
        <w:spacing w:after="0" w:line="240" w:lineRule="auto"/>
        <w:jc w:val="center"/>
        <w:rPr>
          <w:i/>
        </w:rPr>
      </w:pPr>
      <w:r w:rsidRPr="00964CF4">
        <w:rPr>
          <w:i/>
        </w:rPr>
        <w:t>(обязательное)</w:t>
      </w:r>
    </w:p>
    <w:p w14:paraId="18CC9A2B" w14:textId="7C4312E6" w:rsidR="00030797" w:rsidRDefault="00030797" w:rsidP="00030797">
      <w:pPr>
        <w:spacing w:after="0" w:line="240" w:lineRule="auto"/>
        <w:jc w:val="center"/>
      </w:pPr>
    </w:p>
    <w:p w14:paraId="3438F2FF" w14:textId="10EDEF48" w:rsidR="00030797" w:rsidRPr="003A1481" w:rsidRDefault="00030797" w:rsidP="00030797">
      <w:pPr>
        <w:spacing w:after="0" w:line="240" w:lineRule="auto"/>
        <w:jc w:val="center"/>
        <w:rPr>
          <w:b/>
          <w:bCs/>
        </w:rPr>
      </w:pPr>
      <w:r w:rsidRPr="003A1481">
        <w:rPr>
          <w:b/>
          <w:bCs/>
        </w:rPr>
        <w:t>Программный код</w:t>
      </w:r>
    </w:p>
    <w:p w14:paraId="13015043" w14:textId="3470C92C" w:rsidR="00801064" w:rsidRDefault="00801064" w:rsidP="00030797">
      <w:pPr>
        <w:spacing w:after="0" w:line="240" w:lineRule="auto"/>
        <w:jc w:val="center"/>
      </w:pPr>
    </w:p>
    <w:p w14:paraId="65E2649D" w14:textId="393ACDC0" w:rsidR="00801064" w:rsidRDefault="00801064" w:rsidP="00030797">
      <w:pPr>
        <w:spacing w:after="0" w:line="240" w:lineRule="auto"/>
        <w:jc w:val="center"/>
      </w:pPr>
    </w:p>
    <w:p w14:paraId="1FF41C1D" w14:textId="77777777" w:rsidR="00801064" w:rsidRPr="00030797" w:rsidRDefault="00801064" w:rsidP="00030797">
      <w:pPr>
        <w:spacing w:after="0" w:line="240" w:lineRule="auto"/>
        <w:jc w:val="center"/>
      </w:pPr>
    </w:p>
    <w:sectPr w:rsidR="00801064" w:rsidRPr="00030797" w:rsidSect="00C90116">
      <w:headerReference w:type="default" r:id="rId32"/>
      <w:footerReference w:type="default" r:id="rId33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DD394F" w14:textId="77777777" w:rsidR="00CC23CE" w:rsidRDefault="00CC23CE" w:rsidP="00BC3DDD">
      <w:pPr>
        <w:spacing w:after="0" w:line="240" w:lineRule="auto"/>
      </w:pPr>
      <w:r>
        <w:separator/>
      </w:r>
    </w:p>
  </w:endnote>
  <w:endnote w:type="continuationSeparator" w:id="0">
    <w:p w14:paraId="0489A839" w14:textId="77777777" w:rsidR="00CC23CE" w:rsidRDefault="00CC23CE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D28818" w14:textId="77777777" w:rsidR="00650E10" w:rsidRDefault="00650E1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650E10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650E10" w:rsidRPr="00C80E63" w:rsidRDefault="00650E10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650E10" w:rsidRPr="00523356" w:rsidRDefault="00650E10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650E10" w:rsidRPr="00523356" w:rsidRDefault="00650E10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650E10" w:rsidRPr="00523356" w:rsidRDefault="00650E10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650E10" w:rsidRPr="00523356" w:rsidRDefault="00650E10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56FC8F40" w:rsidR="00650E10" w:rsidRPr="00062E24" w:rsidRDefault="00650E10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>
            <w:rPr>
              <w:szCs w:val="28"/>
            </w:rPr>
            <w:t xml:space="preserve"> 09.02.07. 3026. 545 ПЗ</w:t>
          </w:r>
        </w:p>
      </w:tc>
    </w:tr>
    <w:tr w:rsidR="00650E10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650E10" w:rsidRPr="002D6E86" w:rsidRDefault="00650E10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650E10" w:rsidRPr="00523356" w:rsidRDefault="00650E10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650E10" w:rsidRPr="00523356" w:rsidRDefault="00650E10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650E10" w:rsidRPr="00523356" w:rsidRDefault="00650E10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650E10" w:rsidRPr="00523356" w:rsidRDefault="00650E10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650E10" w:rsidRPr="00523356" w:rsidRDefault="00650E10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650E10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650E10" w:rsidRPr="002D6E86" w:rsidRDefault="00650E10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650E10" w:rsidRPr="00523356" w:rsidRDefault="00650E10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650E10" w:rsidRPr="00523356" w:rsidRDefault="00650E10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650E10" w:rsidRPr="00523356" w:rsidRDefault="00650E10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650E10" w:rsidRPr="00523356" w:rsidRDefault="00650E10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650E10" w:rsidRPr="00523356" w:rsidRDefault="00650E10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650E10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Разраб.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127B4235" w:rsidR="00650E10" w:rsidRPr="00062E24" w:rsidRDefault="00650E10" w:rsidP="00062E24">
          <w:pPr>
            <w:pStyle w:val="aa"/>
            <w:jc w:val="center"/>
            <w:rPr>
              <w:sz w:val="16"/>
              <w:szCs w:val="16"/>
            </w:rPr>
          </w:pPr>
          <w:r w:rsidRPr="00261DBD">
            <w:rPr>
              <w:sz w:val="16"/>
              <w:szCs w:val="16"/>
            </w:rPr>
            <w:t>Запускалов В.А.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22D42DB3" w:rsidR="00650E10" w:rsidRPr="00062E24" w:rsidRDefault="00650E10" w:rsidP="00261DBD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Разработка программного обеспечения для планирования модельных экспериментов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650E10" w:rsidRPr="00523356" w:rsidRDefault="00650E10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650E10" w:rsidRPr="00523356" w:rsidRDefault="00650E10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650E10" w:rsidRPr="00523356" w:rsidRDefault="00650E10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650E10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650E10" w:rsidRPr="00062E24" w:rsidRDefault="00650E10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50C72E23" w:rsidR="00650E10" w:rsidRPr="00793EC3" w:rsidRDefault="00650E10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B5256E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650E10" w:rsidRPr="00793EC3" w:rsidRDefault="00650E10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650E10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650E10" w:rsidRPr="00062E24" w:rsidRDefault="00650E10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24ИСП</w:t>
          </w:r>
          <w:r w:rsidRPr="00261DBD">
            <w:rPr>
              <w:sz w:val="24"/>
              <w:szCs w:val="24"/>
            </w:rPr>
            <w:t>-1</w:t>
          </w:r>
        </w:p>
      </w:tc>
    </w:tr>
    <w:tr w:rsidR="00650E10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650E10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650E10" w:rsidRPr="00523356" w:rsidRDefault="00650E10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650E10" w:rsidRPr="00C80E63" w:rsidRDefault="00650E10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A0B4CE" w14:textId="7189347D" w:rsidR="00650E10" w:rsidRDefault="00650E10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6A1FBABD" w:rsidR="00650E10" w:rsidRPr="00207CE8" w:rsidRDefault="00650E10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1F5464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34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72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6A1FBABD" w:rsidR="00650E10" w:rsidRPr="00207CE8" w:rsidRDefault="00650E10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1F5464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34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650E10" w:rsidRPr="00207CE8" w:rsidRDefault="00650E10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73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650E10" w:rsidRPr="00207CE8" w:rsidRDefault="00650E10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418125" w14:textId="77777777" w:rsidR="00CC23CE" w:rsidRDefault="00CC23CE" w:rsidP="00BC3DDD">
      <w:pPr>
        <w:spacing w:after="0" w:line="240" w:lineRule="auto"/>
      </w:pPr>
      <w:r>
        <w:separator/>
      </w:r>
    </w:p>
  </w:footnote>
  <w:footnote w:type="continuationSeparator" w:id="0">
    <w:p w14:paraId="051B8B8B" w14:textId="77777777" w:rsidR="00CC23CE" w:rsidRDefault="00CC23CE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4A2FED" w14:textId="77777777" w:rsidR="00650E10" w:rsidRDefault="00650E10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7D53EF" w14:textId="77777777" w:rsidR="00650E10" w:rsidRDefault="00650E10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A82705" w14:textId="77777777" w:rsidR="00650E10" w:rsidRDefault="00650E10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5CCCA" w14:textId="77777777" w:rsidR="00650E10" w:rsidRDefault="00650E10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7CEB"/>
    <w:multiLevelType w:val="multilevel"/>
    <w:tmpl w:val="162A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F36F4"/>
    <w:multiLevelType w:val="hybridMultilevel"/>
    <w:tmpl w:val="DC4850D0"/>
    <w:lvl w:ilvl="0" w:tplc="FC74AFD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6B74A89"/>
    <w:multiLevelType w:val="hybridMultilevel"/>
    <w:tmpl w:val="BFE07FDA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C547EA"/>
    <w:multiLevelType w:val="multilevel"/>
    <w:tmpl w:val="5260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15711"/>
    <w:multiLevelType w:val="hybridMultilevel"/>
    <w:tmpl w:val="B9B27E64"/>
    <w:lvl w:ilvl="0" w:tplc="6DB064D0">
      <w:start w:val="1"/>
      <w:numFmt w:val="russianLower"/>
      <w:lvlText w:val="%1)"/>
      <w:lvlJc w:val="left"/>
      <w:pPr>
        <w:ind w:left="178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60536"/>
    <w:multiLevelType w:val="hybridMultilevel"/>
    <w:tmpl w:val="4E30F956"/>
    <w:lvl w:ilvl="0" w:tplc="FC74AFD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B5E252B"/>
    <w:multiLevelType w:val="hybridMultilevel"/>
    <w:tmpl w:val="5404B728"/>
    <w:lvl w:ilvl="0" w:tplc="CFF0BDD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B97476"/>
    <w:multiLevelType w:val="multilevel"/>
    <w:tmpl w:val="451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F4130"/>
    <w:multiLevelType w:val="hybridMultilevel"/>
    <w:tmpl w:val="A8DCA6DE"/>
    <w:lvl w:ilvl="0" w:tplc="CFF0BDD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011E62"/>
    <w:multiLevelType w:val="hybridMultilevel"/>
    <w:tmpl w:val="747C59B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6425EC"/>
    <w:multiLevelType w:val="hybridMultilevel"/>
    <w:tmpl w:val="317E0F74"/>
    <w:lvl w:ilvl="0" w:tplc="FC74AFD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22096875"/>
    <w:multiLevelType w:val="hybridMultilevel"/>
    <w:tmpl w:val="BFE07FDA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6C0B06"/>
    <w:multiLevelType w:val="hybridMultilevel"/>
    <w:tmpl w:val="4606CB60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C730639"/>
    <w:multiLevelType w:val="multilevel"/>
    <w:tmpl w:val="DC1E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56051"/>
    <w:multiLevelType w:val="multilevel"/>
    <w:tmpl w:val="7C3C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B0340"/>
    <w:multiLevelType w:val="hybridMultilevel"/>
    <w:tmpl w:val="A8DCA6DE"/>
    <w:lvl w:ilvl="0" w:tplc="CFF0BDD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71BC0"/>
    <w:multiLevelType w:val="hybridMultilevel"/>
    <w:tmpl w:val="92A8C7A4"/>
    <w:lvl w:ilvl="0" w:tplc="CC52FB6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3EA4F1A"/>
    <w:multiLevelType w:val="hybridMultilevel"/>
    <w:tmpl w:val="5C0CC2F4"/>
    <w:lvl w:ilvl="0" w:tplc="C2F484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5554298"/>
    <w:multiLevelType w:val="hybridMultilevel"/>
    <w:tmpl w:val="453A55B8"/>
    <w:lvl w:ilvl="0" w:tplc="14F44B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B06103"/>
    <w:multiLevelType w:val="multilevel"/>
    <w:tmpl w:val="000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D3182"/>
    <w:multiLevelType w:val="multilevel"/>
    <w:tmpl w:val="022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833E8"/>
    <w:multiLevelType w:val="multilevel"/>
    <w:tmpl w:val="FA2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87E34"/>
    <w:multiLevelType w:val="hybridMultilevel"/>
    <w:tmpl w:val="D3B0BE5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A7365B7"/>
    <w:multiLevelType w:val="hybridMultilevel"/>
    <w:tmpl w:val="2BF82290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B040E55"/>
    <w:multiLevelType w:val="multilevel"/>
    <w:tmpl w:val="00E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353D0"/>
    <w:multiLevelType w:val="hybridMultilevel"/>
    <w:tmpl w:val="172437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AB5187B"/>
    <w:multiLevelType w:val="multilevel"/>
    <w:tmpl w:val="A982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640175"/>
    <w:multiLevelType w:val="multilevel"/>
    <w:tmpl w:val="3334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4587E"/>
    <w:multiLevelType w:val="multilevel"/>
    <w:tmpl w:val="6A54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230AA4"/>
    <w:multiLevelType w:val="hybridMultilevel"/>
    <w:tmpl w:val="BFE07FDA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6D017BE"/>
    <w:multiLevelType w:val="multilevel"/>
    <w:tmpl w:val="0E5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A3282B"/>
    <w:multiLevelType w:val="hybridMultilevel"/>
    <w:tmpl w:val="8AB022F0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D7850EB"/>
    <w:multiLevelType w:val="hybridMultilevel"/>
    <w:tmpl w:val="0AE2CA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B45C6A"/>
    <w:multiLevelType w:val="multilevel"/>
    <w:tmpl w:val="4FF6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8B1570"/>
    <w:multiLevelType w:val="hybridMultilevel"/>
    <w:tmpl w:val="2BF82290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F974404"/>
    <w:multiLevelType w:val="hybridMultilevel"/>
    <w:tmpl w:val="A8DCA6DE"/>
    <w:lvl w:ilvl="0" w:tplc="CFF0BDD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14C2FE1"/>
    <w:multiLevelType w:val="hybridMultilevel"/>
    <w:tmpl w:val="F0C2065C"/>
    <w:lvl w:ilvl="0" w:tplc="6DB064D0">
      <w:start w:val="1"/>
      <w:numFmt w:val="russianLower"/>
      <w:lvlText w:val="%1)"/>
      <w:lvlJc w:val="left"/>
      <w:pPr>
        <w:ind w:left="1789" w:hanging="360"/>
      </w:pPr>
      <w:rPr>
        <w:rFonts w:hint="default"/>
      </w:rPr>
    </w:lvl>
    <w:lvl w:ilvl="1" w:tplc="6DB064D0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A874DD"/>
    <w:multiLevelType w:val="multilevel"/>
    <w:tmpl w:val="1EC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06912"/>
    <w:multiLevelType w:val="hybridMultilevel"/>
    <w:tmpl w:val="648CB0A2"/>
    <w:lvl w:ilvl="0" w:tplc="FC74AF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5853C21"/>
    <w:multiLevelType w:val="hybridMultilevel"/>
    <w:tmpl w:val="1F1A6E5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6253C04"/>
    <w:multiLevelType w:val="multilevel"/>
    <w:tmpl w:val="3B66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68668A"/>
    <w:multiLevelType w:val="hybridMultilevel"/>
    <w:tmpl w:val="12F23308"/>
    <w:lvl w:ilvl="0" w:tplc="CFF0BDD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17"/>
  </w:num>
  <w:num w:numId="3">
    <w:abstractNumId w:val="32"/>
  </w:num>
  <w:num w:numId="4">
    <w:abstractNumId w:val="21"/>
  </w:num>
  <w:num w:numId="5">
    <w:abstractNumId w:val="43"/>
  </w:num>
  <w:num w:numId="6">
    <w:abstractNumId w:val="31"/>
  </w:num>
  <w:num w:numId="7">
    <w:abstractNumId w:val="9"/>
  </w:num>
  <w:num w:numId="8">
    <w:abstractNumId w:val="36"/>
  </w:num>
  <w:num w:numId="9">
    <w:abstractNumId w:val="19"/>
  </w:num>
  <w:num w:numId="10">
    <w:abstractNumId w:val="12"/>
  </w:num>
  <w:num w:numId="11">
    <w:abstractNumId w:val="18"/>
  </w:num>
  <w:num w:numId="12">
    <w:abstractNumId w:val="35"/>
  </w:num>
  <w:num w:numId="13">
    <w:abstractNumId w:val="26"/>
  </w:num>
  <w:num w:numId="14">
    <w:abstractNumId w:val="25"/>
  </w:num>
  <w:num w:numId="15">
    <w:abstractNumId w:val="6"/>
  </w:num>
  <w:num w:numId="16">
    <w:abstractNumId w:val="45"/>
  </w:num>
  <w:num w:numId="17">
    <w:abstractNumId w:val="16"/>
  </w:num>
  <w:num w:numId="18">
    <w:abstractNumId w:val="10"/>
  </w:num>
  <w:num w:numId="19">
    <w:abstractNumId w:val="1"/>
  </w:num>
  <w:num w:numId="20">
    <w:abstractNumId w:val="5"/>
  </w:num>
  <w:num w:numId="21">
    <w:abstractNumId w:val="23"/>
  </w:num>
  <w:num w:numId="22">
    <w:abstractNumId w:val="30"/>
  </w:num>
  <w:num w:numId="23">
    <w:abstractNumId w:val="28"/>
  </w:num>
  <w:num w:numId="24">
    <w:abstractNumId w:val="42"/>
  </w:num>
  <w:num w:numId="25">
    <w:abstractNumId w:val="14"/>
  </w:num>
  <w:num w:numId="26">
    <w:abstractNumId w:val="7"/>
  </w:num>
  <w:num w:numId="27">
    <w:abstractNumId w:val="22"/>
  </w:num>
  <w:num w:numId="28">
    <w:abstractNumId w:val="34"/>
  </w:num>
  <w:num w:numId="29">
    <w:abstractNumId w:val="41"/>
  </w:num>
  <w:num w:numId="30">
    <w:abstractNumId w:val="24"/>
  </w:num>
  <w:num w:numId="31">
    <w:abstractNumId w:val="29"/>
  </w:num>
  <w:num w:numId="32">
    <w:abstractNumId w:val="4"/>
  </w:num>
  <w:num w:numId="33">
    <w:abstractNumId w:val="40"/>
  </w:num>
  <w:num w:numId="34">
    <w:abstractNumId w:val="15"/>
  </w:num>
  <w:num w:numId="35">
    <w:abstractNumId w:val="37"/>
  </w:num>
  <w:num w:numId="36">
    <w:abstractNumId w:val="27"/>
  </w:num>
  <w:num w:numId="37">
    <w:abstractNumId w:val="44"/>
  </w:num>
  <w:num w:numId="38">
    <w:abstractNumId w:val="0"/>
  </w:num>
  <w:num w:numId="39">
    <w:abstractNumId w:val="3"/>
  </w:num>
  <w:num w:numId="40">
    <w:abstractNumId w:val="38"/>
  </w:num>
  <w:num w:numId="41">
    <w:abstractNumId w:val="33"/>
  </w:num>
  <w:num w:numId="42">
    <w:abstractNumId w:val="39"/>
  </w:num>
  <w:num w:numId="43">
    <w:abstractNumId w:val="8"/>
  </w:num>
  <w:num w:numId="44">
    <w:abstractNumId w:val="11"/>
  </w:num>
  <w:num w:numId="45">
    <w:abstractNumId w:val="2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B62"/>
    <w:rsid w:val="000013C4"/>
    <w:rsid w:val="0001676A"/>
    <w:rsid w:val="000211CD"/>
    <w:rsid w:val="000211F9"/>
    <w:rsid w:val="00025F46"/>
    <w:rsid w:val="00030797"/>
    <w:rsid w:val="00031682"/>
    <w:rsid w:val="00032146"/>
    <w:rsid w:val="00035916"/>
    <w:rsid w:val="00035AC5"/>
    <w:rsid w:val="00037DD5"/>
    <w:rsid w:val="00037EA9"/>
    <w:rsid w:val="00042B3F"/>
    <w:rsid w:val="00043DDA"/>
    <w:rsid w:val="00052ED8"/>
    <w:rsid w:val="00060728"/>
    <w:rsid w:val="00060C50"/>
    <w:rsid w:val="00062E24"/>
    <w:rsid w:val="00065223"/>
    <w:rsid w:val="000768D6"/>
    <w:rsid w:val="000853E5"/>
    <w:rsid w:val="000868DE"/>
    <w:rsid w:val="00091A94"/>
    <w:rsid w:val="00092BCA"/>
    <w:rsid w:val="000979B1"/>
    <w:rsid w:val="000A37E6"/>
    <w:rsid w:val="000B0441"/>
    <w:rsid w:val="000B1D1F"/>
    <w:rsid w:val="000C789E"/>
    <w:rsid w:val="000D17A8"/>
    <w:rsid w:val="000E103F"/>
    <w:rsid w:val="000E2282"/>
    <w:rsid w:val="000E2BD0"/>
    <w:rsid w:val="000E4F5B"/>
    <w:rsid w:val="000F4083"/>
    <w:rsid w:val="00101504"/>
    <w:rsid w:val="00104F20"/>
    <w:rsid w:val="001072CA"/>
    <w:rsid w:val="001105AC"/>
    <w:rsid w:val="00132765"/>
    <w:rsid w:val="0013483F"/>
    <w:rsid w:val="00135FE5"/>
    <w:rsid w:val="00136CF3"/>
    <w:rsid w:val="00137280"/>
    <w:rsid w:val="00137570"/>
    <w:rsid w:val="00140999"/>
    <w:rsid w:val="001410BD"/>
    <w:rsid w:val="00142715"/>
    <w:rsid w:val="00153825"/>
    <w:rsid w:val="00154861"/>
    <w:rsid w:val="001607BB"/>
    <w:rsid w:val="00171B06"/>
    <w:rsid w:val="00183866"/>
    <w:rsid w:val="00184DCE"/>
    <w:rsid w:val="001908E6"/>
    <w:rsid w:val="001A3C3B"/>
    <w:rsid w:val="001B07AD"/>
    <w:rsid w:val="001B3197"/>
    <w:rsid w:val="001B3DA9"/>
    <w:rsid w:val="001C0E58"/>
    <w:rsid w:val="001C3735"/>
    <w:rsid w:val="001C6C00"/>
    <w:rsid w:val="001D01FD"/>
    <w:rsid w:val="001E5D92"/>
    <w:rsid w:val="001F5464"/>
    <w:rsid w:val="001F6741"/>
    <w:rsid w:val="001F7539"/>
    <w:rsid w:val="001F77F5"/>
    <w:rsid w:val="00207CE8"/>
    <w:rsid w:val="00211986"/>
    <w:rsid w:val="0021222A"/>
    <w:rsid w:val="002142A1"/>
    <w:rsid w:val="00220CF1"/>
    <w:rsid w:val="002227A6"/>
    <w:rsid w:val="00225C8D"/>
    <w:rsid w:val="0023562E"/>
    <w:rsid w:val="002443C7"/>
    <w:rsid w:val="002453B9"/>
    <w:rsid w:val="002457D1"/>
    <w:rsid w:val="00247E86"/>
    <w:rsid w:val="00250580"/>
    <w:rsid w:val="00253701"/>
    <w:rsid w:val="0025474B"/>
    <w:rsid w:val="00257ACE"/>
    <w:rsid w:val="00261DBD"/>
    <w:rsid w:val="00265811"/>
    <w:rsid w:val="00266A99"/>
    <w:rsid w:val="00267282"/>
    <w:rsid w:val="00267CB8"/>
    <w:rsid w:val="00267DD3"/>
    <w:rsid w:val="002765E4"/>
    <w:rsid w:val="00285DD1"/>
    <w:rsid w:val="00285F5E"/>
    <w:rsid w:val="00292FE3"/>
    <w:rsid w:val="00293D6C"/>
    <w:rsid w:val="002962C7"/>
    <w:rsid w:val="002A4CDF"/>
    <w:rsid w:val="002A60F8"/>
    <w:rsid w:val="002B4CA8"/>
    <w:rsid w:val="002C0B63"/>
    <w:rsid w:val="002D0C56"/>
    <w:rsid w:val="002D1A83"/>
    <w:rsid w:val="002D3A15"/>
    <w:rsid w:val="002D4EDD"/>
    <w:rsid w:val="002D66DE"/>
    <w:rsid w:val="002D6E86"/>
    <w:rsid w:val="002E057E"/>
    <w:rsid w:val="002F1361"/>
    <w:rsid w:val="002F1595"/>
    <w:rsid w:val="002F342E"/>
    <w:rsid w:val="002F3E52"/>
    <w:rsid w:val="00304C38"/>
    <w:rsid w:val="00307271"/>
    <w:rsid w:val="00317AE3"/>
    <w:rsid w:val="00327BF9"/>
    <w:rsid w:val="00334A2C"/>
    <w:rsid w:val="00342074"/>
    <w:rsid w:val="00342096"/>
    <w:rsid w:val="003442EC"/>
    <w:rsid w:val="00370CEE"/>
    <w:rsid w:val="00372517"/>
    <w:rsid w:val="003760E7"/>
    <w:rsid w:val="00376D85"/>
    <w:rsid w:val="003774D6"/>
    <w:rsid w:val="00383A76"/>
    <w:rsid w:val="0039019E"/>
    <w:rsid w:val="00392F2B"/>
    <w:rsid w:val="003A1481"/>
    <w:rsid w:val="003D3DB6"/>
    <w:rsid w:val="003D43D9"/>
    <w:rsid w:val="003D4D7F"/>
    <w:rsid w:val="003D4E85"/>
    <w:rsid w:val="003E01CD"/>
    <w:rsid w:val="003E071D"/>
    <w:rsid w:val="003F3EC5"/>
    <w:rsid w:val="004001FD"/>
    <w:rsid w:val="0040346E"/>
    <w:rsid w:val="0040539E"/>
    <w:rsid w:val="004056BB"/>
    <w:rsid w:val="004061F3"/>
    <w:rsid w:val="00407A9C"/>
    <w:rsid w:val="004102FE"/>
    <w:rsid w:val="00423BE0"/>
    <w:rsid w:val="00434E8C"/>
    <w:rsid w:val="00436745"/>
    <w:rsid w:val="00437B3A"/>
    <w:rsid w:val="0044571F"/>
    <w:rsid w:val="00447FF0"/>
    <w:rsid w:val="004505B8"/>
    <w:rsid w:val="00453A3B"/>
    <w:rsid w:val="00453FC9"/>
    <w:rsid w:val="00455DD4"/>
    <w:rsid w:val="00457D8A"/>
    <w:rsid w:val="004639DB"/>
    <w:rsid w:val="00472504"/>
    <w:rsid w:val="0048469D"/>
    <w:rsid w:val="0048501A"/>
    <w:rsid w:val="00486E09"/>
    <w:rsid w:val="00492AB5"/>
    <w:rsid w:val="00493831"/>
    <w:rsid w:val="004A34BD"/>
    <w:rsid w:val="004A3DEA"/>
    <w:rsid w:val="004A63F9"/>
    <w:rsid w:val="004A6602"/>
    <w:rsid w:val="004A6DE4"/>
    <w:rsid w:val="004A764D"/>
    <w:rsid w:val="004B177B"/>
    <w:rsid w:val="004B205D"/>
    <w:rsid w:val="004B2860"/>
    <w:rsid w:val="004B5A9A"/>
    <w:rsid w:val="004C0573"/>
    <w:rsid w:val="004C1F62"/>
    <w:rsid w:val="004C347E"/>
    <w:rsid w:val="004E0916"/>
    <w:rsid w:val="004E1FFD"/>
    <w:rsid w:val="004E283D"/>
    <w:rsid w:val="004E4713"/>
    <w:rsid w:val="004E7B7C"/>
    <w:rsid w:val="00502707"/>
    <w:rsid w:val="00505197"/>
    <w:rsid w:val="00505B2C"/>
    <w:rsid w:val="00507F96"/>
    <w:rsid w:val="00514FF0"/>
    <w:rsid w:val="0051799D"/>
    <w:rsid w:val="005224E5"/>
    <w:rsid w:val="00523356"/>
    <w:rsid w:val="00534E9F"/>
    <w:rsid w:val="00535D4C"/>
    <w:rsid w:val="00537B84"/>
    <w:rsid w:val="00540A05"/>
    <w:rsid w:val="00544C28"/>
    <w:rsid w:val="00570024"/>
    <w:rsid w:val="00570126"/>
    <w:rsid w:val="0057389A"/>
    <w:rsid w:val="00577A2C"/>
    <w:rsid w:val="00584E85"/>
    <w:rsid w:val="00592091"/>
    <w:rsid w:val="00595F36"/>
    <w:rsid w:val="005A29B8"/>
    <w:rsid w:val="005A3EE5"/>
    <w:rsid w:val="005A3FD9"/>
    <w:rsid w:val="005A493F"/>
    <w:rsid w:val="005B3711"/>
    <w:rsid w:val="005B41AC"/>
    <w:rsid w:val="005C318E"/>
    <w:rsid w:val="005C662E"/>
    <w:rsid w:val="005C6B28"/>
    <w:rsid w:val="005C6D81"/>
    <w:rsid w:val="005C7C05"/>
    <w:rsid w:val="005D6CBA"/>
    <w:rsid w:val="005E2A31"/>
    <w:rsid w:val="005F263C"/>
    <w:rsid w:val="00604570"/>
    <w:rsid w:val="00604B04"/>
    <w:rsid w:val="00605C98"/>
    <w:rsid w:val="006202C2"/>
    <w:rsid w:val="006248C5"/>
    <w:rsid w:val="00637948"/>
    <w:rsid w:val="006408ED"/>
    <w:rsid w:val="00640C8F"/>
    <w:rsid w:val="00641298"/>
    <w:rsid w:val="006457B4"/>
    <w:rsid w:val="00650E10"/>
    <w:rsid w:val="00650E61"/>
    <w:rsid w:val="00655A62"/>
    <w:rsid w:val="0066355E"/>
    <w:rsid w:val="00664FFE"/>
    <w:rsid w:val="006673F9"/>
    <w:rsid w:val="00681F0D"/>
    <w:rsid w:val="0068332B"/>
    <w:rsid w:val="00685B91"/>
    <w:rsid w:val="00690308"/>
    <w:rsid w:val="00690812"/>
    <w:rsid w:val="00692149"/>
    <w:rsid w:val="00693CB8"/>
    <w:rsid w:val="0069782A"/>
    <w:rsid w:val="006A06AE"/>
    <w:rsid w:val="006A1E18"/>
    <w:rsid w:val="006A4D20"/>
    <w:rsid w:val="006B0E54"/>
    <w:rsid w:val="006B6623"/>
    <w:rsid w:val="006C1E07"/>
    <w:rsid w:val="006C39D1"/>
    <w:rsid w:val="006C7966"/>
    <w:rsid w:val="006D7B9B"/>
    <w:rsid w:val="006F3777"/>
    <w:rsid w:val="006F6739"/>
    <w:rsid w:val="006F785F"/>
    <w:rsid w:val="007004FB"/>
    <w:rsid w:val="00700E07"/>
    <w:rsid w:val="00706957"/>
    <w:rsid w:val="007111D1"/>
    <w:rsid w:val="00712F11"/>
    <w:rsid w:val="0071325D"/>
    <w:rsid w:val="00724544"/>
    <w:rsid w:val="007434AA"/>
    <w:rsid w:val="00744CDD"/>
    <w:rsid w:val="00760B6B"/>
    <w:rsid w:val="007611BC"/>
    <w:rsid w:val="00765F97"/>
    <w:rsid w:val="0077027B"/>
    <w:rsid w:val="00770CC3"/>
    <w:rsid w:val="00773336"/>
    <w:rsid w:val="0077608F"/>
    <w:rsid w:val="007849AF"/>
    <w:rsid w:val="007933EB"/>
    <w:rsid w:val="007939C0"/>
    <w:rsid w:val="00793EC3"/>
    <w:rsid w:val="00794201"/>
    <w:rsid w:val="007A1997"/>
    <w:rsid w:val="007A5885"/>
    <w:rsid w:val="007B0D83"/>
    <w:rsid w:val="007B1DF7"/>
    <w:rsid w:val="007B6EFC"/>
    <w:rsid w:val="007C36AF"/>
    <w:rsid w:val="007C48E4"/>
    <w:rsid w:val="007D6C8A"/>
    <w:rsid w:val="007E0392"/>
    <w:rsid w:val="007F1330"/>
    <w:rsid w:val="007F2368"/>
    <w:rsid w:val="007F325A"/>
    <w:rsid w:val="007F7480"/>
    <w:rsid w:val="00801064"/>
    <w:rsid w:val="0080700D"/>
    <w:rsid w:val="0081372F"/>
    <w:rsid w:val="00814ACE"/>
    <w:rsid w:val="00816010"/>
    <w:rsid w:val="00827B62"/>
    <w:rsid w:val="00850061"/>
    <w:rsid w:val="0085568A"/>
    <w:rsid w:val="00855EA8"/>
    <w:rsid w:val="00861AA4"/>
    <w:rsid w:val="0086288F"/>
    <w:rsid w:val="00872495"/>
    <w:rsid w:val="008751EC"/>
    <w:rsid w:val="008844BD"/>
    <w:rsid w:val="008912F2"/>
    <w:rsid w:val="00892C3B"/>
    <w:rsid w:val="00893CA7"/>
    <w:rsid w:val="00897808"/>
    <w:rsid w:val="008A3A20"/>
    <w:rsid w:val="008B1417"/>
    <w:rsid w:val="008B214C"/>
    <w:rsid w:val="008B2249"/>
    <w:rsid w:val="008B39D1"/>
    <w:rsid w:val="008B4CCF"/>
    <w:rsid w:val="008B6E23"/>
    <w:rsid w:val="008C2C9F"/>
    <w:rsid w:val="008C47DB"/>
    <w:rsid w:val="008C5361"/>
    <w:rsid w:val="008C54A1"/>
    <w:rsid w:val="008C5A1B"/>
    <w:rsid w:val="008D0F78"/>
    <w:rsid w:val="008F741A"/>
    <w:rsid w:val="0090394F"/>
    <w:rsid w:val="00904BEE"/>
    <w:rsid w:val="00906787"/>
    <w:rsid w:val="009079AF"/>
    <w:rsid w:val="00911F9B"/>
    <w:rsid w:val="00915235"/>
    <w:rsid w:val="0092377C"/>
    <w:rsid w:val="00923EDF"/>
    <w:rsid w:val="00924D6A"/>
    <w:rsid w:val="0093216E"/>
    <w:rsid w:val="00933D3F"/>
    <w:rsid w:val="009356CB"/>
    <w:rsid w:val="00935B99"/>
    <w:rsid w:val="00936C14"/>
    <w:rsid w:val="009456A7"/>
    <w:rsid w:val="009551B5"/>
    <w:rsid w:val="009556D5"/>
    <w:rsid w:val="00962643"/>
    <w:rsid w:val="00964CF4"/>
    <w:rsid w:val="00964F4B"/>
    <w:rsid w:val="009656A9"/>
    <w:rsid w:val="00972495"/>
    <w:rsid w:val="009729B4"/>
    <w:rsid w:val="00972D74"/>
    <w:rsid w:val="0097431B"/>
    <w:rsid w:val="0097536D"/>
    <w:rsid w:val="009804DA"/>
    <w:rsid w:val="00986BFB"/>
    <w:rsid w:val="009872FC"/>
    <w:rsid w:val="00994C52"/>
    <w:rsid w:val="009955B9"/>
    <w:rsid w:val="00995B94"/>
    <w:rsid w:val="009A5FE5"/>
    <w:rsid w:val="009A6B6F"/>
    <w:rsid w:val="009B0056"/>
    <w:rsid w:val="009B0830"/>
    <w:rsid w:val="009B146E"/>
    <w:rsid w:val="009B4164"/>
    <w:rsid w:val="009C0460"/>
    <w:rsid w:val="009C171A"/>
    <w:rsid w:val="009C29F1"/>
    <w:rsid w:val="009E4DF0"/>
    <w:rsid w:val="009F5993"/>
    <w:rsid w:val="009F714A"/>
    <w:rsid w:val="009F7EE9"/>
    <w:rsid w:val="00A005AE"/>
    <w:rsid w:val="00A066DE"/>
    <w:rsid w:val="00A116B1"/>
    <w:rsid w:val="00A11F79"/>
    <w:rsid w:val="00A251FD"/>
    <w:rsid w:val="00A279D4"/>
    <w:rsid w:val="00A31134"/>
    <w:rsid w:val="00A31E44"/>
    <w:rsid w:val="00A327B3"/>
    <w:rsid w:val="00A34C19"/>
    <w:rsid w:val="00A451AF"/>
    <w:rsid w:val="00A45E77"/>
    <w:rsid w:val="00A46E18"/>
    <w:rsid w:val="00A51499"/>
    <w:rsid w:val="00A52631"/>
    <w:rsid w:val="00A77DF7"/>
    <w:rsid w:val="00A80600"/>
    <w:rsid w:val="00A80E0C"/>
    <w:rsid w:val="00A9769E"/>
    <w:rsid w:val="00AA06B5"/>
    <w:rsid w:val="00AA3508"/>
    <w:rsid w:val="00AA44CA"/>
    <w:rsid w:val="00AB2438"/>
    <w:rsid w:val="00AB2E19"/>
    <w:rsid w:val="00AB3C3D"/>
    <w:rsid w:val="00AB40F3"/>
    <w:rsid w:val="00AB4D38"/>
    <w:rsid w:val="00AC0705"/>
    <w:rsid w:val="00AC1B40"/>
    <w:rsid w:val="00AC5934"/>
    <w:rsid w:val="00AD1BAB"/>
    <w:rsid w:val="00AD44E7"/>
    <w:rsid w:val="00AD4D1E"/>
    <w:rsid w:val="00AD7C53"/>
    <w:rsid w:val="00AF30C8"/>
    <w:rsid w:val="00AF511F"/>
    <w:rsid w:val="00B01947"/>
    <w:rsid w:val="00B02E44"/>
    <w:rsid w:val="00B24F8A"/>
    <w:rsid w:val="00B3303C"/>
    <w:rsid w:val="00B34AA5"/>
    <w:rsid w:val="00B374D2"/>
    <w:rsid w:val="00B4337B"/>
    <w:rsid w:val="00B5082B"/>
    <w:rsid w:val="00B5256E"/>
    <w:rsid w:val="00B61F25"/>
    <w:rsid w:val="00B66A60"/>
    <w:rsid w:val="00B70B0B"/>
    <w:rsid w:val="00B71B46"/>
    <w:rsid w:val="00B806A0"/>
    <w:rsid w:val="00B849CE"/>
    <w:rsid w:val="00B87473"/>
    <w:rsid w:val="00B9087E"/>
    <w:rsid w:val="00B94AB7"/>
    <w:rsid w:val="00BA1391"/>
    <w:rsid w:val="00BA46EF"/>
    <w:rsid w:val="00BA5F0D"/>
    <w:rsid w:val="00BA6D8C"/>
    <w:rsid w:val="00BB07EA"/>
    <w:rsid w:val="00BB1690"/>
    <w:rsid w:val="00BB2C1F"/>
    <w:rsid w:val="00BB4195"/>
    <w:rsid w:val="00BB4928"/>
    <w:rsid w:val="00BB7789"/>
    <w:rsid w:val="00BC3DDD"/>
    <w:rsid w:val="00BC649C"/>
    <w:rsid w:val="00BC64E1"/>
    <w:rsid w:val="00BD213C"/>
    <w:rsid w:val="00BD4272"/>
    <w:rsid w:val="00BD6C06"/>
    <w:rsid w:val="00BE2068"/>
    <w:rsid w:val="00BF09C6"/>
    <w:rsid w:val="00BF140B"/>
    <w:rsid w:val="00BF1A51"/>
    <w:rsid w:val="00BF58F4"/>
    <w:rsid w:val="00BF7B12"/>
    <w:rsid w:val="00C02629"/>
    <w:rsid w:val="00C04EB2"/>
    <w:rsid w:val="00C069B6"/>
    <w:rsid w:val="00C07143"/>
    <w:rsid w:val="00C11145"/>
    <w:rsid w:val="00C154DF"/>
    <w:rsid w:val="00C21D59"/>
    <w:rsid w:val="00C43895"/>
    <w:rsid w:val="00C442F9"/>
    <w:rsid w:val="00C44C64"/>
    <w:rsid w:val="00C45358"/>
    <w:rsid w:val="00C46E10"/>
    <w:rsid w:val="00C5458C"/>
    <w:rsid w:val="00C70E8E"/>
    <w:rsid w:val="00C740F7"/>
    <w:rsid w:val="00C74A78"/>
    <w:rsid w:val="00C76529"/>
    <w:rsid w:val="00C76DE7"/>
    <w:rsid w:val="00C80E63"/>
    <w:rsid w:val="00C81314"/>
    <w:rsid w:val="00C819F7"/>
    <w:rsid w:val="00C84361"/>
    <w:rsid w:val="00C85571"/>
    <w:rsid w:val="00C90116"/>
    <w:rsid w:val="00C9227E"/>
    <w:rsid w:val="00C92BCB"/>
    <w:rsid w:val="00C93227"/>
    <w:rsid w:val="00C9662A"/>
    <w:rsid w:val="00C97AAB"/>
    <w:rsid w:val="00CA145C"/>
    <w:rsid w:val="00CA3A19"/>
    <w:rsid w:val="00CA76F2"/>
    <w:rsid w:val="00CB4A82"/>
    <w:rsid w:val="00CC0781"/>
    <w:rsid w:val="00CC1669"/>
    <w:rsid w:val="00CC1EB9"/>
    <w:rsid w:val="00CC23CE"/>
    <w:rsid w:val="00CC3C23"/>
    <w:rsid w:val="00CC43AC"/>
    <w:rsid w:val="00CC4770"/>
    <w:rsid w:val="00CC5EF4"/>
    <w:rsid w:val="00CC7CE6"/>
    <w:rsid w:val="00CD7315"/>
    <w:rsid w:val="00CE3CC7"/>
    <w:rsid w:val="00CF35C5"/>
    <w:rsid w:val="00D03D92"/>
    <w:rsid w:val="00D07A2E"/>
    <w:rsid w:val="00D1256F"/>
    <w:rsid w:val="00D167C2"/>
    <w:rsid w:val="00D27E56"/>
    <w:rsid w:val="00D3266B"/>
    <w:rsid w:val="00D33D8A"/>
    <w:rsid w:val="00D343DC"/>
    <w:rsid w:val="00D42317"/>
    <w:rsid w:val="00D43E12"/>
    <w:rsid w:val="00D44827"/>
    <w:rsid w:val="00D44F05"/>
    <w:rsid w:val="00D457B3"/>
    <w:rsid w:val="00D465EA"/>
    <w:rsid w:val="00D72BF6"/>
    <w:rsid w:val="00D802CE"/>
    <w:rsid w:val="00D82A5E"/>
    <w:rsid w:val="00D87D64"/>
    <w:rsid w:val="00D919AC"/>
    <w:rsid w:val="00DA62D4"/>
    <w:rsid w:val="00DB6F8A"/>
    <w:rsid w:val="00DC1158"/>
    <w:rsid w:val="00DC36FC"/>
    <w:rsid w:val="00DD758B"/>
    <w:rsid w:val="00DE1B6C"/>
    <w:rsid w:val="00DE3174"/>
    <w:rsid w:val="00DE36BA"/>
    <w:rsid w:val="00DF0278"/>
    <w:rsid w:val="00E046C4"/>
    <w:rsid w:val="00E04DE8"/>
    <w:rsid w:val="00E06AFA"/>
    <w:rsid w:val="00E1157D"/>
    <w:rsid w:val="00E11C7F"/>
    <w:rsid w:val="00E134CA"/>
    <w:rsid w:val="00E134F6"/>
    <w:rsid w:val="00E159A6"/>
    <w:rsid w:val="00E21C60"/>
    <w:rsid w:val="00E265C0"/>
    <w:rsid w:val="00E35799"/>
    <w:rsid w:val="00E37F2F"/>
    <w:rsid w:val="00E45ED4"/>
    <w:rsid w:val="00E47608"/>
    <w:rsid w:val="00E52247"/>
    <w:rsid w:val="00E53D03"/>
    <w:rsid w:val="00E5428A"/>
    <w:rsid w:val="00E579B8"/>
    <w:rsid w:val="00E60CF6"/>
    <w:rsid w:val="00E60FD4"/>
    <w:rsid w:val="00E63433"/>
    <w:rsid w:val="00E65C25"/>
    <w:rsid w:val="00E76008"/>
    <w:rsid w:val="00E7635D"/>
    <w:rsid w:val="00E778C2"/>
    <w:rsid w:val="00E83E20"/>
    <w:rsid w:val="00E84BBE"/>
    <w:rsid w:val="00E84C82"/>
    <w:rsid w:val="00E923EB"/>
    <w:rsid w:val="00E97320"/>
    <w:rsid w:val="00EA2331"/>
    <w:rsid w:val="00EA63EA"/>
    <w:rsid w:val="00EA7099"/>
    <w:rsid w:val="00EC065E"/>
    <w:rsid w:val="00EC64ED"/>
    <w:rsid w:val="00EC68AA"/>
    <w:rsid w:val="00ED1E53"/>
    <w:rsid w:val="00ED601C"/>
    <w:rsid w:val="00ED774C"/>
    <w:rsid w:val="00EE181C"/>
    <w:rsid w:val="00EE18FF"/>
    <w:rsid w:val="00EE2843"/>
    <w:rsid w:val="00EF3D43"/>
    <w:rsid w:val="00EF4A31"/>
    <w:rsid w:val="00F015FE"/>
    <w:rsid w:val="00F1028B"/>
    <w:rsid w:val="00F122E0"/>
    <w:rsid w:val="00F20D4C"/>
    <w:rsid w:val="00F2138C"/>
    <w:rsid w:val="00F26020"/>
    <w:rsid w:val="00F37003"/>
    <w:rsid w:val="00F377BD"/>
    <w:rsid w:val="00F4480C"/>
    <w:rsid w:val="00F44884"/>
    <w:rsid w:val="00F55492"/>
    <w:rsid w:val="00F63FBC"/>
    <w:rsid w:val="00F66F70"/>
    <w:rsid w:val="00F707BE"/>
    <w:rsid w:val="00F72B61"/>
    <w:rsid w:val="00F839CC"/>
    <w:rsid w:val="00F83E9D"/>
    <w:rsid w:val="00F9245F"/>
    <w:rsid w:val="00F93F3F"/>
    <w:rsid w:val="00FA0EAE"/>
    <w:rsid w:val="00FA64AC"/>
    <w:rsid w:val="00FB7452"/>
    <w:rsid w:val="00FC187B"/>
    <w:rsid w:val="00FC3ADA"/>
    <w:rsid w:val="00FC4F9D"/>
    <w:rsid w:val="00FD66C3"/>
    <w:rsid w:val="00FE1141"/>
    <w:rsid w:val="00FE3C61"/>
    <w:rsid w:val="00FE5B88"/>
    <w:rsid w:val="00FE682D"/>
    <w:rsid w:val="00FE7D79"/>
    <w:rsid w:val="00FF24A0"/>
    <w:rsid w:val="00FF27E5"/>
    <w:rsid w:val="00FF39DB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E47608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E4760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E47608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E4760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E4760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A4D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9">
    <w:name w:val="Strong"/>
    <w:basedOn w:val="a1"/>
    <w:uiPriority w:val="22"/>
    <w:qFormat/>
    <w:rsid w:val="006A4D20"/>
    <w:rPr>
      <w:b/>
      <w:bCs/>
    </w:rPr>
  </w:style>
  <w:style w:type="character" w:styleId="afa">
    <w:name w:val="Emphasis"/>
    <w:basedOn w:val="a1"/>
    <w:uiPriority w:val="20"/>
    <w:qFormat/>
    <w:rsid w:val="006A4D20"/>
    <w:rPr>
      <w:i/>
      <w:iCs/>
    </w:rPr>
  </w:style>
  <w:style w:type="paragraph" w:styleId="afb">
    <w:name w:val="caption"/>
    <w:basedOn w:val="a"/>
    <w:next w:val="a"/>
    <w:uiPriority w:val="35"/>
    <w:unhideWhenUsed/>
    <w:qFormat/>
    <w:rsid w:val="001072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c">
    <w:name w:val="FollowedHyperlink"/>
    <w:basedOn w:val="a1"/>
    <w:uiPriority w:val="99"/>
    <w:semiHidden/>
    <w:unhideWhenUsed/>
    <w:rsid w:val="00D03D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moodle.og-ti.ru/mod/resource/view.php?id=635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yperlink" Target="https://meganorm.ru/Index/76/76009.htm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inner.su/articles/doe-design-of-experiments-et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chat.deepseek.com" TargetMode="External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urait.ru/viewer/programmirovanie-bazovyy-kurs-s-598935" TargetMode="External"/><Relationship Id="rId28" Type="http://schemas.openxmlformats.org/officeDocument/2006/relationships/hyperlink" Target="https://synergy.ru/akademiya/design/chto_takoe_polzovatelskij_interfejs_i_kak_sozdat_luchshij_ui?v=8" TargetMode="Externa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hyperlink" Target="https://sky.pro/wiki/javascript/visual-studio-chto-eto-i-dlya-chego-nuzhno/?ysclid=mnmvtcqpk8786600296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yperlink" Target="https://kurshub.ru/journal/blog/polzovatelskij-interfejs-chto-eto/" TargetMode="External"/><Relationship Id="rId30" Type="http://schemas.openxmlformats.org/officeDocument/2006/relationships/hyperlink" Target="https://skillbox.ru/media/code/yazyk-s-gde-ispolzuyut-chto-pishut-kak-poyavilsya-i-chem-khorosh/?ysclid=mnmvsgd09r513479808" TargetMode="External"/><Relationship Id="rId35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2C10D-4A58-40AF-A66C-960A0A998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1607</TotalTime>
  <Pages>36</Pages>
  <Words>7729</Words>
  <Characters>44057</Characters>
  <Application>Microsoft Office Word</Application>
  <DocSecurity>0</DocSecurity>
  <Lines>367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USER</cp:lastModifiedBy>
  <cp:revision>116</cp:revision>
  <cp:lastPrinted>2020-11-23T21:13:00Z</cp:lastPrinted>
  <dcterms:created xsi:type="dcterms:W3CDTF">2025-02-25T10:01:00Z</dcterms:created>
  <dcterms:modified xsi:type="dcterms:W3CDTF">2026-05-30T08:20:00Z</dcterms:modified>
</cp:coreProperties>
</file>